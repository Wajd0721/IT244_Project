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2FB8" w14:textId="77777777" w:rsidR="00285FAF" w:rsidRDefault="00000000">
      <w:pPr>
        <w:rPr>
          <w:rFonts w:ascii="Times New Roman" w:hAnsi="Times New Roman" w:cs="Times New Roman"/>
        </w:rPr>
      </w:pPr>
      <w:r>
        <w:rPr>
          <w:rFonts w:ascii="Times New Roman" w:hAnsi="Times New Roman" w:cs="Times New Roman"/>
          <w:b/>
          <w:bCs/>
          <w:noProof/>
          <w:lang w:eastAsia="en-US"/>
        </w:rPr>
        <mc:AlternateContent>
          <mc:Choice Requires="wps">
            <w:drawing>
              <wp:anchor distT="0" distB="0" distL="114300" distR="114300" simplePos="0" relativeHeight="251664384" behindDoc="1" locked="0" layoutInCell="1" allowOverlap="0" wp14:anchorId="6024A75B" wp14:editId="7935498A">
                <wp:simplePos x="0" y="0"/>
                <wp:positionH relativeFrom="page">
                  <wp:posOffset>457200</wp:posOffset>
                </wp:positionH>
                <wp:positionV relativeFrom="margin">
                  <wp:posOffset>1084580</wp:posOffset>
                </wp:positionV>
                <wp:extent cx="6858000" cy="1880870"/>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564FA127" w14:textId="77777777" w:rsidR="00285FAF" w:rsidRDefault="00000000">
                                <w:pPr>
                                  <w:pStyle w:val="Title"/>
                                  <w:jc w:val="center"/>
                                  <w:rPr>
                                    <w:sz w:val="96"/>
                                    <w:szCs w:val="96"/>
                                  </w:rPr>
                                </w:pPr>
                                <w:r>
                                  <w:rPr>
                                    <w:sz w:val="96"/>
                                    <w:szCs w:val="96"/>
                                  </w:rPr>
                                  <w:t>Project</w:t>
                                </w:r>
                              </w:p>
                            </w:sdtContent>
                          </w:sdt>
                          <w:p w14:paraId="47E633BA" w14:textId="77777777" w:rsidR="00285FAF" w:rsidRDefault="0000000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rPr>
                                <w:alias w:val="Subtitle"/>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Pr>
                                    <w:b w:val="0"/>
                                    <w:caps w:val="0"/>
                                    <w:color w:val="0070C0"/>
                                    <w:sz w:val="52"/>
                                    <w:szCs w:val="16"/>
                                    <w14:shadow w14:blurRad="38100" w14:dist="19050" w14:dir="2700000" w14:sx="100000" w14:sy="100000" w14:kx="0" w14:ky="0" w14:algn="tl">
                                      <w14:schemeClr w14:val="dk1">
                                        <w14:alpha w14:val="60000"/>
                                      </w14:schemeClr>
                                    </w14:shadow>
                                  </w:rPr>
                                  <w:t>Deadline: Monday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655B4940" w14:textId="77777777" w:rsidR="00285FAF" w:rsidRDefault="00000000">
                                <w:pPr>
                                  <w:pStyle w:val="Abstract"/>
                                  <w:spacing w:after="600"/>
                                  <w:jc w:val="center"/>
                                  <w:rPr>
                                    <w:b/>
                                    <w:bCs/>
                                    <w:color w:val="000000" w:themeColor="text1"/>
                                    <w:sz w:val="36"/>
                                    <w:szCs w:val="24"/>
                                  </w:rPr>
                                </w:pPr>
                                <w:r>
                                  <w:rPr>
                                    <w:b/>
                                    <w:bCs/>
                                    <w:color w:val="000000" w:themeColor="text1"/>
                                    <w:sz w:val="36"/>
                                    <w:szCs w:val="24"/>
                                  </w:rPr>
                                  <w:t>[Total Mark is 20]</w:t>
                                </w:r>
                              </w:p>
                            </w:sdtContent>
                          </w:sdt>
                          <w:p w14:paraId="7A15FE8D" w14:textId="77777777" w:rsidR="00285FAF" w:rsidRDefault="00285FAF"/>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type w14:anchorId="6024A75B"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52096;visibility:visible;mso-wrap-style:square;mso-wrap-distance-left:9pt;mso-wrap-distance-top:0;mso-wrap-distance-right:9pt;mso-wrap-distance-bottom:0;mso-position-horizontal:absolute;mso-position-horizontal-relative:page;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" o:allowoverlap="f" filled="f" stroked="f">
                <v:textbox inset="0,0,0,0">
                  <w:txbxContent>
                    <w:sdt>
                      <w:sdtPr>
                        <w:rPr>
                          <w:sz w:val="96"/>
                          <w:szCs w:val="96"/>
                        </w:rPr>
                        <w:alias w:val="Title"/>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564FA127" w14:textId="77777777" w:rsidR="00285FAF" w:rsidRDefault="00000000">
                          <w:pPr>
                            <w:pStyle w:val="Title"/>
                            <w:jc w:val="center"/>
                            <w:rPr>
                              <w:sz w:val="96"/>
                              <w:szCs w:val="96"/>
                            </w:rPr>
                          </w:pPr>
                          <w:r>
                            <w:rPr>
                              <w:sz w:val="96"/>
                              <w:szCs w:val="96"/>
                            </w:rPr>
                            <w:t>Project</w:t>
                          </w:r>
                        </w:p>
                      </w:sdtContent>
                    </w:sdt>
                    <w:p w14:paraId="47E633BA" w14:textId="77777777" w:rsidR="00285FAF" w:rsidRDefault="0000000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rPr>
                          <w:alias w:val="Subtitle"/>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Pr>
                              <w:b w:val="0"/>
                              <w:caps w:val="0"/>
                              <w:color w:val="0070C0"/>
                              <w:sz w:val="52"/>
                              <w:szCs w:val="16"/>
                              <w14:shadow w14:blurRad="38100" w14:dist="19050" w14:dir="2700000" w14:sx="100000" w14:sy="100000" w14:kx="0" w14:ky="0" w14:algn="tl">
                                <w14:schemeClr w14:val="dk1">
                                  <w14:alpha w14:val="60000"/>
                                </w14:schemeClr>
                              </w14:shadow>
                            </w:rPr>
                            <w:t>Deadline: Monday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655B4940" w14:textId="77777777" w:rsidR="00285FAF" w:rsidRDefault="00000000">
                          <w:pPr>
                            <w:pStyle w:val="Abstract"/>
                            <w:spacing w:after="600"/>
                            <w:jc w:val="center"/>
                            <w:rPr>
                              <w:b/>
                              <w:bCs/>
                              <w:color w:val="000000" w:themeColor="text1"/>
                              <w:sz w:val="36"/>
                              <w:szCs w:val="24"/>
                            </w:rPr>
                          </w:pPr>
                          <w:r>
                            <w:rPr>
                              <w:b/>
                              <w:bCs/>
                              <w:color w:val="000000" w:themeColor="text1"/>
                              <w:sz w:val="36"/>
                              <w:szCs w:val="24"/>
                            </w:rPr>
                            <w:t>[Total Mark is 20]</w:t>
                          </w:r>
                        </w:p>
                      </w:sdtContent>
                    </w:sdt>
                    <w:p w14:paraId="7A15FE8D" w14:textId="77777777" w:rsidR="00285FAF" w:rsidRDefault="00285FAF"/>
                  </w:txbxContent>
                </v:textbox>
                <w10:wrap anchorx="page" anchory="margin"/>
              </v:shape>
            </w:pict>
          </mc:Fallback>
        </mc:AlternateContent>
      </w:r>
      <w:r>
        <w:rPr>
          <w:rFonts w:ascii="Times New Roman" w:hAnsi="Times New Roman" w:cs="Times New Roman"/>
          <w:noProof/>
          <w:lang w:eastAsia="en-US"/>
        </w:rPr>
        <mc:AlternateContent>
          <mc:Choice Requires="wps">
            <w:drawing>
              <wp:anchor distT="91440" distB="91440" distL="114300" distR="114300" simplePos="0" relativeHeight="251666432" behindDoc="0" locked="0" layoutInCell="1" allowOverlap="1" wp14:anchorId="0C531A2A" wp14:editId="6B1F6771">
                <wp:simplePos x="0" y="0"/>
                <wp:positionH relativeFrom="page">
                  <wp:posOffset>511810</wp:posOffset>
                </wp:positionH>
                <wp:positionV relativeFrom="paragraph">
                  <wp:posOffset>0</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ln>
                      </wps:spPr>
                      <wps:txbx>
                        <w:txbxContent>
                          <w:p w14:paraId="56C31ACB" w14:textId="77777777" w:rsidR="00310368" w:rsidRDefault="00310368" w:rsidP="0031036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3E8448D5" w14:textId="474FB5C4" w:rsidR="00285FAF" w:rsidRDefault="00310368" w:rsidP="0031036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IT244</w:t>
                            </w:r>
                          </w:p>
                        </w:txbxContent>
                      </wps:txbx>
                      <wps:bodyPr rot="0" vert="horz" wrap="square" lIns="91440" tIns="45720" rIns="91440" bIns="45720" anchor="t" anchorCtr="0">
                        <a:noAutofit/>
                      </wps:bodyPr>
                    </wps:wsp>
                  </a:graphicData>
                </a:graphic>
              </wp:anchor>
            </w:drawing>
          </mc:Choice>
          <mc:Fallback>
            <w:pict>
              <v:shape w14:anchorId="0C531A2A" id="Text Box 2" o:spid="_x0000_s1027" type="#_x0000_t202" style="position:absolute;margin-left:40.3pt;margin-top:0;width:545.45pt;height:87.55pt;z-index:251666432;visibility:visible;mso-wrap-style:square;mso-wrap-distance-left:9pt;mso-wrap-distance-top:7.2pt;mso-wrap-distance-right:9pt;mso-wrap-distance-bottom:7.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" filled="f" stroked="f">
                <v:textbox>
                  <w:txbxContent>
                    <w:p w14:paraId="56C31ACB" w14:textId="77777777" w:rsidR="00310368" w:rsidRDefault="00310368" w:rsidP="0031036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3E8448D5" w14:textId="474FB5C4" w:rsidR="00285FAF" w:rsidRDefault="00310368" w:rsidP="0031036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IT244</w:t>
                      </w:r>
                    </w:p>
                  </w:txbxContent>
                </v:textbox>
                <w10:wrap type="topAndBottom" anchorx="page"/>
              </v:shape>
            </w:pict>
          </mc:Fallback>
        </mc:AlternateContent>
      </w:r>
    </w:p>
    <w:p w14:paraId="67F4836D" w14:textId="77777777" w:rsidR="00285FAF" w:rsidRDefault="00000000">
      <w:pPr>
        <w:rPr>
          <w:rFonts w:ascii="Times New Roman" w:hAnsi="Times New Roman" w:cs="Times New Roman"/>
        </w:rPr>
      </w:pPr>
      <w:r>
        <w:rPr>
          <w:rFonts w:ascii="Times New Roman" w:hAnsi="Times New Roman" w:cs="Times New Roman"/>
          <w:b/>
          <w:bCs/>
          <w:noProof/>
          <w:lang w:eastAsia="en-US"/>
        </w:rPr>
        <mc:AlternateContent>
          <mc:Choice Requires="wps">
            <w:drawing>
              <wp:anchor distT="0" distB="0" distL="114300" distR="114300" simplePos="0" relativeHeight="251668480" behindDoc="0" locked="0" layoutInCell="1" allowOverlap="0" wp14:anchorId="2ED03E02" wp14:editId="05E79232">
                <wp:simplePos x="0" y="0"/>
                <wp:positionH relativeFrom="page">
                  <wp:posOffset>620395</wp:posOffset>
                </wp:positionH>
                <wp:positionV relativeFrom="margin">
                  <wp:posOffset>3068320</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7B84EE" w14:textId="77777777" w:rsidR="00285FAF" w:rsidRDefault="00000000">
                            <w:pPr>
                              <w:pStyle w:val="Organization"/>
                            </w:pPr>
                            <w:sdt>
                              <w:sdtPr>
                                <w:alias w:val="Company"/>
                                <w:id w:val="-585849492"/>
                                <w:dataBinding w:prefixMappings="xmlns:ns0='http://schemas.openxmlformats.org/officeDocument/2006/extended-properties' " w:xpath="/ns0:Properties[1]/ns0:Company[1]" w:storeItemID="{6668398D-A668-4E3E-A5EB-62B293D839F1}"/>
                                <w:text/>
                              </w:sdtPr>
                              <w:sdtContent>
                                <w:r>
                                  <w:t>Student Details:                                            CRN:</w:t>
                                </w:r>
                              </w:sdtContent>
                            </w:sdt>
                            <w:r>
                              <w:t xml:space="preserve"> 500421</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285FAF" w14:paraId="374CD44B" w14:textId="77777777">
                              <w:trPr>
                                <w:trHeight w:hRule="exact" w:val="144"/>
                                <w:jc w:val="right"/>
                              </w:trPr>
                              <w:tc>
                                <w:tcPr>
                                  <w:tcW w:w="2669" w:type="pct"/>
                                </w:tcPr>
                                <w:p w14:paraId="78A76950" w14:textId="77777777" w:rsidR="00285FAF" w:rsidRDefault="00285FAF"/>
                              </w:tc>
                              <w:tc>
                                <w:tcPr>
                                  <w:tcW w:w="664" w:type="pct"/>
                                </w:tcPr>
                                <w:p w14:paraId="49800D82" w14:textId="77777777" w:rsidR="00285FAF" w:rsidRDefault="00285FAF"/>
                              </w:tc>
                              <w:tc>
                                <w:tcPr>
                                  <w:tcW w:w="1667" w:type="pct"/>
                                </w:tcPr>
                                <w:p w14:paraId="50932059" w14:textId="77777777" w:rsidR="00285FAF" w:rsidRDefault="00285FAF"/>
                              </w:tc>
                            </w:tr>
                            <w:tr w:rsidR="00285FAF" w14:paraId="1E3A8608" w14:textId="77777777">
                              <w:trPr>
                                <w:trHeight w:val="1223"/>
                                <w:jc w:val="right"/>
                              </w:trPr>
                              <w:tc>
                                <w:tcPr>
                                  <w:tcW w:w="2669" w:type="pct"/>
                                  <w:tcMar>
                                    <w:bottom w:w="144" w:type="dxa"/>
                                  </w:tcMar>
                                </w:tcPr>
                                <w:p w14:paraId="1979128C" w14:textId="30C801A8" w:rsidR="00285FAF" w:rsidRDefault="00000000">
                                  <w:pPr>
                                    <w:pStyle w:val="Footer"/>
                                    <w:rPr>
                                      <w:b/>
                                      <w:bCs/>
                                      <w:sz w:val="28"/>
                                      <w:szCs w:val="28"/>
                                    </w:rPr>
                                  </w:pPr>
                                  <w:r>
                                    <w:rPr>
                                      <w:b/>
                                      <w:bCs/>
                                      <w:sz w:val="28"/>
                                      <w:szCs w:val="28"/>
                                    </w:rPr>
                                    <w:t xml:space="preserve">Name: </w:t>
                                  </w:r>
                                </w:p>
                                <w:p w14:paraId="54C93B68" w14:textId="7E0B2B18" w:rsidR="00285FAF" w:rsidRDefault="00000000">
                                  <w:pPr>
                                    <w:pStyle w:val="Footer"/>
                                    <w:rPr>
                                      <w:b/>
                                      <w:bCs/>
                                      <w:sz w:val="28"/>
                                      <w:szCs w:val="28"/>
                                    </w:rPr>
                                  </w:pPr>
                                  <w:r>
                                    <w:rPr>
                                      <w:b/>
                                      <w:bCs/>
                                      <w:sz w:val="28"/>
                                      <w:szCs w:val="28"/>
                                    </w:rPr>
                                    <w:t xml:space="preserve">Name: </w:t>
                                  </w:r>
                                </w:p>
                                <w:p w14:paraId="46F8E79D" w14:textId="272BC2D0" w:rsidR="00285FAF" w:rsidRDefault="00000000">
                                  <w:pPr>
                                    <w:pStyle w:val="Footer"/>
                                    <w:rPr>
                                      <w:b/>
                                      <w:bCs/>
                                      <w:sz w:val="28"/>
                                      <w:szCs w:val="28"/>
                                    </w:rPr>
                                  </w:pPr>
                                  <w:r>
                                    <w:rPr>
                                      <w:b/>
                                      <w:bCs/>
                                      <w:sz w:val="28"/>
                                      <w:szCs w:val="28"/>
                                    </w:rPr>
                                    <w:t xml:space="preserve">Name: </w:t>
                                  </w:r>
                                </w:p>
                                <w:p w14:paraId="55DA3BEA" w14:textId="6D4ABF85" w:rsidR="00285FAF" w:rsidRDefault="00000000">
                                  <w:pPr>
                                    <w:pStyle w:val="Footer"/>
                                    <w:rPr>
                                      <w:b/>
                                      <w:bCs/>
                                      <w:sz w:val="28"/>
                                      <w:szCs w:val="28"/>
                                    </w:rPr>
                                  </w:pPr>
                                  <w:r>
                                    <w:rPr>
                                      <w:b/>
                                      <w:bCs/>
                                      <w:sz w:val="28"/>
                                      <w:szCs w:val="28"/>
                                    </w:rPr>
                                    <w:t xml:space="preserve">Name: </w:t>
                                  </w:r>
                                </w:p>
                                <w:p w14:paraId="30395D98" w14:textId="77777777" w:rsidR="00285FAF" w:rsidRDefault="00285FAF">
                                  <w:pPr>
                                    <w:pStyle w:val="Footer"/>
                                    <w:ind w:left="0"/>
                                    <w:rPr>
                                      <w:b/>
                                      <w:bCs/>
                                      <w:sz w:val="28"/>
                                      <w:szCs w:val="28"/>
                                    </w:rPr>
                                  </w:pPr>
                                </w:p>
                              </w:tc>
                              <w:tc>
                                <w:tcPr>
                                  <w:tcW w:w="664" w:type="pct"/>
                                  <w:tcMar>
                                    <w:bottom w:w="144" w:type="dxa"/>
                                  </w:tcMar>
                                </w:tcPr>
                                <w:p w14:paraId="23C8650A" w14:textId="77777777" w:rsidR="00285FAF" w:rsidRDefault="00285FAF">
                                  <w:pPr>
                                    <w:pStyle w:val="Footer"/>
                                    <w:ind w:left="0"/>
                                    <w:rPr>
                                      <w:b/>
                                      <w:bCs/>
                                    </w:rPr>
                                  </w:pPr>
                                </w:p>
                              </w:tc>
                              <w:tc>
                                <w:tcPr>
                                  <w:tcW w:w="1667" w:type="pct"/>
                                  <w:tcMar>
                                    <w:bottom w:w="144" w:type="dxa"/>
                                  </w:tcMar>
                                </w:tcPr>
                                <w:p w14:paraId="59D8FBC9" w14:textId="57697813" w:rsidR="00285FAF" w:rsidRDefault="00000000">
                                  <w:pPr>
                                    <w:pStyle w:val="Footer"/>
                                    <w:rPr>
                                      <w:b/>
                                      <w:bCs/>
                                      <w:sz w:val="28"/>
                                      <w:szCs w:val="28"/>
                                    </w:rPr>
                                  </w:pPr>
                                  <w:r>
                                    <w:rPr>
                                      <w:b/>
                                      <w:bCs/>
                                      <w:sz w:val="28"/>
                                      <w:szCs w:val="28"/>
                                    </w:rPr>
                                    <w:t xml:space="preserve">ID: </w:t>
                                  </w:r>
                                </w:p>
                                <w:p w14:paraId="74402EF9" w14:textId="4B29CFCE" w:rsidR="00285FAF" w:rsidRDefault="00000000">
                                  <w:pPr>
                                    <w:pStyle w:val="Footer"/>
                                    <w:rPr>
                                      <w:b/>
                                      <w:bCs/>
                                      <w:sz w:val="28"/>
                                      <w:szCs w:val="28"/>
                                    </w:rPr>
                                  </w:pPr>
                                  <w:r>
                                    <w:rPr>
                                      <w:b/>
                                      <w:bCs/>
                                      <w:sz w:val="28"/>
                                      <w:szCs w:val="28"/>
                                    </w:rPr>
                                    <w:t xml:space="preserve">ID: </w:t>
                                  </w:r>
                                </w:p>
                                <w:p w14:paraId="5D57084E" w14:textId="0EBDBABB" w:rsidR="00285FAF" w:rsidRDefault="00000000">
                                  <w:pPr>
                                    <w:pStyle w:val="Footer"/>
                                    <w:rPr>
                                      <w:b/>
                                      <w:bCs/>
                                      <w:sz w:val="28"/>
                                      <w:szCs w:val="28"/>
                                    </w:rPr>
                                  </w:pPr>
                                  <w:r>
                                    <w:rPr>
                                      <w:b/>
                                      <w:bCs/>
                                      <w:sz w:val="28"/>
                                      <w:szCs w:val="28"/>
                                    </w:rPr>
                                    <w:t xml:space="preserve">ID: </w:t>
                                  </w:r>
                                </w:p>
                                <w:p w14:paraId="6EE6904B" w14:textId="31DBB50D" w:rsidR="00285FAF" w:rsidRDefault="00000000">
                                  <w:pPr>
                                    <w:pStyle w:val="Footer"/>
                                    <w:rPr>
                                      <w:b/>
                                      <w:bCs/>
                                      <w:sz w:val="28"/>
                                      <w:szCs w:val="28"/>
                                    </w:rPr>
                                  </w:pPr>
                                  <w:r>
                                    <w:rPr>
                                      <w:b/>
                                      <w:bCs/>
                                      <w:sz w:val="28"/>
                                      <w:szCs w:val="28"/>
                                    </w:rPr>
                                    <w:t xml:space="preserve">ID: </w:t>
                                  </w:r>
                                </w:p>
                              </w:tc>
                            </w:tr>
                            <w:tr w:rsidR="00285FAF" w14:paraId="7CB7C520" w14:textId="77777777">
                              <w:trPr>
                                <w:trHeight w:hRule="exact" w:val="86"/>
                                <w:jc w:val="right"/>
                              </w:trPr>
                              <w:tc>
                                <w:tcPr>
                                  <w:tcW w:w="2669" w:type="pct"/>
                                  <w:shd w:val="clear" w:color="auto" w:fill="000000" w:themeFill="text1"/>
                                </w:tcPr>
                                <w:p w14:paraId="4634B341" w14:textId="77777777" w:rsidR="00285FAF" w:rsidRDefault="00285FAF">
                                  <w:pPr>
                                    <w:pStyle w:val="Footer"/>
                                    <w:ind w:left="0"/>
                                  </w:pPr>
                                </w:p>
                              </w:tc>
                              <w:tc>
                                <w:tcPr>
                                  <w:tcW w:w="664" w:type="pct"/>
                                  <w:shd w:val="clear" w:color="auto" w:fill="000000" w:themeFill="text1"/>
                                </w:tcPr>
                                <w:p w14:paraId="6ECD8FFD" w14:textId="77777777" w:rsidR="00285FAF" w:rsidRDefault="00285FAF">
                                  <w:pPr>
                                    <w:pStyle w:val="Footer"/>
                                  </w:pPr>
                                </w:p>
                              </w:tc>
                              <w:tc>
                                <w:tcPr>
                                  <w:tcW w:w="1667" w:type="pct"/>
                                  <w:shd w:val="clear" w:color="auto" w:fill="000000" w:themeFill="text1"/>
                                </w:tcPr>
                                <w:p w14:paraId="5F19D2C5" w14:textId="77777777" w:rsidR="00285FAF" w:rsidRDefault="00285FAF">
                                  <w:pPr>
                                    <w:pStyle w:val="Footer"/>
                                  </w:pPr>
                                </w:p>
                              </w:tc>
                            </w:tr>
                          </w:tbl>
                          <w:p w14:paraId="31125C9B" w14:textId="77777777" w:rsidR="00285FAF" w:rsidRDefault="00285FAF">
                            <w:pPr>
                              <w:pStyle w:val="NoSpacing"/>
                            </w:pPr>
                          </w:p>
                        </w:txbxContent>
                      </wps:txbx>
                      <wps:bodyPr rot="0" spcFirstLastPara="0" vertOverflow="overflow" horzOverflow="overflow" vert="horz" wrap="square" lIns="0" tIns="0" rIns="0" bIns="0" numCol="1" spcCol="0" rtlCol="0" fromWordArt="0" anchor="b" anchorCtr="0" forceAA="0" compatLnSpc="1">
                        <a:noAutofit/>
                      </wps:bodyPr>
                    </wps:wsp>
                  </a:graphicData>
                </a:graphic>
                <wp14:sizeRelH relativeFrom="margin">
                  <wp14:pctWidth>128200</wp14:pctWidth>
                </wp14:sizeRelH>
                <wp14:sizeRelV relativeFrom="page">
                  <wp14:pctHeight>0</wp14:pctHeight>
                </wp14:sizeRelV>
              </wp:anchor>
            </w:drawing>
          </mc:Choice>
          <mc:Fallback>
            <w:pict>
              <v:shapetype w14:anchorId="2ED03E02" id="_x0000_t202" coordsize="21600,21600" o:spt="202" path="m,l,21600r21600,l21600,xe">
                <v:stroke joinstyle="miter"/>
                <v:path gradientshapeok="t" o:connecttype="rect"/>
              </v:shapetype>
              <v:shape id="Text Box 15" o:spid="_x0000_s1028" type="#_x0000_t202" alt="contact info" style="position:absolute;margin-left:48.85pt;margin-top:241.6pt;width:540pt;height:99.75pt;z-index:25166848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" o:allowoverlap="f" filled="f" stroked="f" strokeweight=".5pt">
                <v:textbox inset="0,0,0,0">
                  <w:txbxContent>
                    <w:p w14:paraId="177B84EE" w14:textId="77777777" w:rsidR="00285FAF" w:rsidRDefault="00000000">
                      <w:pPr>
                        <w:pStyle w:val="Organization"/>
                      </w:pPr>
                      <w:sdt>
                        <w:sdtPr>
                          <w:alias w:val="Company"/>
                          <w:id w:val="-585849492"/>
                          <w:dataBinding w:prefixMappings="xmlns:ns0='http://schemas.openxmlformats.org/officeDocument/2006/extended-properties' " w:xpath="/ns0:Properties[1]/ns0:Company[1]" w:storeItemID="{6668398D-A668-4E3E-A5EB-62B293D839F1}"/>
                          <w:text/>
                        </w:sdtPr>
                        <w:sdtContent>
                          <w:r>
                            <w:t>Student Details:                                            CRN:</w:t>
                          </w:r>
                        </w:sdtContent>
                      </w:sdt>
                      <w:r>
                        <w:t xml:space="preserve"> 500421</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285FAF" w14:paraId="374CD44B" w14:textId="77777777">
                        <w:trPr>
                          <w:trHeight w:hRule="exact" w:val="144"/>
                          <w:jc w:val="right"/>
                        </w:trPr>
                        <w:tc>
                          <w:tcPr>
                            <w:tcW w:w="2669" w:type="pct"/>
                          </w:tcPr>
                          <w:p w14:paraId="78A76950" w14:textId="77777777" w:rsidR="00285FAF" w:rsidRDefault="00285FAF"/>
                        </w:tc>
                        <w:tc>
                          <w:tcPr>
                            <w:tcW w:w="664" w:type="pct"/>
                          </w:tcPr>
                          <w:p w14:paraId="49800D82" w14:textId="77777777" w:rsidR="00285FAF" w:rsidRDefault="00285FAF"/>
                        </w:tc>
                        <w:tc>
                          <w:tcPr>
                            <w:tcW w:w="1667" w:type="pct"/>
                          </w:tcPr>
                          <w:p w14:paraId="50932059" w14:textId="77777777" w:rsidR="00285FAF" w:rsidRDefault="00285FAF"/>
                        </w:tc>
                      </w:tr>
                      <w:tr w:rsidR="00285FAF" w14:paraId="1E3A8608" w14:textId="77777777">
                        <w:trPr>
                          <w:trHeight w:val="1223"/>
                          <w:jc w:val="right"/>
                        </w:trPr>
                        <w:tc>
                          <w:tcPr>
                            <w:tcW w:w="2669" w:type="pct"/>
                            <w:tcMar>
                              <w:bottom w:w="144" w:type="dxa"/>
                            </w:tcMar>
                          </w:tcPr>
                          <w:p w14:paraId="1979128C" w14:textId="30C801A8" w:rsidR="00285FAF" w:rsidRDefault="00000000">
                            <w:pPr>
                              <w:pStyle w:val="Footer"/>
                              <w:rPr>
                                <w:b/>
                                <w:bCs/>
                                <w:sz w:val="28"/>
                                <w:szCs w:val="28"/>
                              </w:rPr>
                            </w:pPr>
                            <w:r>
                              <w:rPr>
                                <w:b/>
                                <w:bCs/>
                                <w:sz w:val="28"/>
                                <w:szCs w:val="28"/>
                              </w:rPr>
                              <w:t xml:space="preserve">Name: </w:t>
                            </w:r>
                          </w:p>
                          <w:p w14:paraId="54C93B68" w14:textId="7E0B2B18" w:rsidR="00285FAF" w:rsidRDefault="00000000">
                            <w:pPr>
                              <w:pStyle w:val="Footer"/>
                              <w:rPr>
                                <w:b/>
                                <w:bCs/>
                                <w:sz w:val="28"/>
                                <w:szCs w:val="28"/>
                              </w:rPr>
                            </w:pPr>
                            <w:r>
                              <w:rPr>
                                <w:b/>
                                <w:bCs/>
                                <w:sz w:val="28"/>
                                <w:szCs w:val="28"/>
                              </w:rPr>
                              <w:t xml:space="preserve">Name: </w:t>
                            </w:r>
                          </w:p>
                          <w:p w14:paraId="46F8E79D" w14:textId="272BC2D0" w:rsidR="00285FAF" w:rsidRDefault="00000000">
                            <w:pPr>
                              <w:pStyle w:val="Footer"/>
                              <w:rPr>
                                <w:b/>
                                <w:bCs/>
                                <w:sz w:val="28"/>
                                <w:szCs w:val="28"/>
                              </w:rPr>
                            </w:pPr>
                            <w:r>
                              <w:rPr>
                                <w:b/>
                                <w:bCs/>
                                <w:sz w:val="28"/>
                                <w:szCs w:val="28"/>
                              </w:rPr>
                              <w:t xml:space="preserve">Name: </w:t>
                            </w:r>
                          </w:p>
                          <w:p w14:paraId="55DA3BEA" w14:textId="6D4ABF85" w:rsidR="00285FAF" w:rsidRDefault="00000000">
                            <w:pPr>
                              <w:pStyle w:val="Footer"/>
                              <w:rPr>
                                <w:b/>
                                <w:bCs/>
                                <w:sz w:val="28"/>
                                <w:szCs w:val="28"/>
                              </w:rPr>
                            </w:pPr>
                            <w:r>
                              <w:rPr>
                                <w:b/>
                                <w:bCs/>
                                <w:sz w:val="28"/>
                                <w:szCs w:val="28"/>
                              </w:rPr>
                              <w:t xml:space="preserve">Name: </w:t>
                            </w:r>
                          </w:p>
                          <w:p w14:paraId="30395D98" w14:textId="77777777" w:rsidR="00285FAF" w:rsidRDefault="00285FAF">
                            <w:pPr>
                              <w:pStyle w:val="Footer"/>
                              <w:ind w:left="0"/>
                              <w:rPr>
                                <w:b/>
                                <w:bCs/>
                                <w:sz w:val="28"/>
                                <w:szCs w:val="28"/>
                              </w:rPr>
                            </w:pPr>
                          </w:p>
                        </w:tc>
                        <w:tc>
                          <w:tcPr>
                            <w:tcW w:w="664" w:type="pct"/>
                            <w:tcMar>
                              <w:bottom w:w="144" w:type="dxa"/>
                            </w:tcMar>
                          </w:tcPr>
                          <w:p w14:paraId="23C8650A" w14:textId="77777777" w:rsidR="00285FAF" w:rsidRDefault="00285FAF">
                            <w:pPr>
                              <w:pStyle w:val="Footer"/>
                              <w:ind w:left="0"/>
                              <w:rPr>
                                <w:b/>
                                <w:bCs/>
                              </w:rPr>
                            </w:pPr>
                          </w:p>
                        </w:tc>
                        <w:tc>
                          <w:tcPr>
                            <w:tcW w:w="1667" w:type="pct"/>
                            <w:tcMar>
                              <w:bottom w:w="144" w:type="dxa"/>
                            </w:tcMar>
                          </w:tcPr>
                          <w:p w14:paraId="59D8FBC9" w14:textId="57697813" w:rsidR="00285FAF" w:rsidRDefault="00000000">
                            <w:pPr>
                              <w:pStyle w:val="Footer"/>
                              <w:rPr>
                                <w:b/>
                                <w:bCs/>
                                <w:sz w:val="28"/>
                                <w:szCs w:val="28"/>
                              </w:rPr>
                            </w:pPr>
                            <w:r>
                              <w:rPr>
                                <w:b/>
                                <w:bCs/>
                                <w:sz w:val="28"/>
                                <w:szCs w:val="28"/>
                              </w:rPr>
                              <w:t xml:space="preserve">ID: </w:t>
                            </w:r>
                          </w:p>
                          <w:p w14:paraId="74402EF9" w14:textId="4B29CFCE" w:rsidR="00285FAF" w:rsidRDefault="00000000">
                            <w:pPr>
                              <w:pStyle w:val="Footer"/>
                              <w:rPr>
                                <w:b/>
                                <w:bCs/>
                                <w:sz w:val="28"/>
                                <w:szCs w:val="28"/>
                              </w:rPr>
                            </w:pPr>
                            <w:r>
                              <w:rPr>
                                <w:b/>
                                <w:bCs/>
                                <w:sz w:val="28"/>
                                <w:szCs w:val="28"/>
                              </w:rPr>
                              <w:t xml:space="preserve">ID: </w:t>
                            </w:r>
                          </w:p>
                          <w:p w14:paraId="5D57084E" w14:textId="0EBDBABB" w:rsidR="00285FAF" w:rsidRDefault="00000000">
                            <w:pPr>
                              <w:pStyle w:val="Footer"/>
                              <w:rPr>
                                <w:b/>
                                <w:bCs/>
                                <w:sz w:val="28"/>
                                <w:szCs w:val="28"/>
                              </w:rPr>
                            </w:pPr>
                            <w:r>
                              <w:rPr>
                                <w:b/>
                                <w:bCs/>
                                <w:sz w:val="28"/>
                                <w:szCs w:val="28"/>
                              </w:rPr>
                              <w:t xml:space="preserve">ID: </w:t>
                            </w:r>
                          </w:p>
                          <w:p w14:paraId="6EE6904B" w14:textId="31DBB50D" w:rsidR="00285FAF" w:rsidRDefault="00000000">
                            <w:pPr>
                              <w:pStyle w:val="Footer"/>
                              <w:rPr>
                                <w:b/>
                                <w:bCs/>
                                <w:sz w:val="28"/>
                                <w:szCs w:val="28"/>
                              </w:rPr>
                            </w:pPr>
                            <w:r>
                              <w:rPr>
                                <w:b/>
                                <w:bCs/>
                                <w:sz w:val="28"/>
                                <w:szCs w:val="28"/>
                              </w:rPr>
                              <w:t xml:space="preserve">ID: </w:t>
                            </w:r>
                          </w:p>
                        </w:tc>
                      </w:tr>
                      <w:tr w:rsidR="00285FAF" w14:paraId="7CB7C520" w14:textId="77777777">
                        <w:trPr>
                          <w:trHeight w:hRule="exact" w:val="86"/>
                          <w:jc w:val="right"/>
                        </w:trPr>
                        <w:tc>
                          <w:tcPr>
                            <w:tcW w:w="2669" w:type="pct"/>
                            <w:shd w:val="clear" w:color="auto" w:fill="000000" w:themeFill="text1"/>
                          </w:tcPr>
                          <w:p w14:paraId="4634B341" w14:textId="77777777" w:rsidR="00285FAF" w:rsidRDefault="00285FAF">
                            <w:pPr>
                              <w:pStyle w:val="Footer"/>
                              <w:ind w:left="0"/>
                            </w:pPr>
                          </w:p>
                        </w:tc>
                        <w:tc>
                          <w:tcPr>
                            <w:tcW w:w="664" w:type="pct"/>
                            <w:shd w:val="clear" w:color="auto" w:fill="000000" w:themeFill="text1"/>
                          </w:tcPr>
                          <w:p w14:paraId="6ECD8FFD" w14:textId="77777777" w:rsidR="00285FAF" w:rsidRDefault="00285FAF">
                            <w:pPr>
                              <w:pStyle w:val="Footer"/>
                            </w:pPr>
                          </w:p>
                        </w:tc>
                        <w:tc>
                          <w:tcPr>
                            <w:tcW w:w="1667" w:type="pct"/>
                            <w:shd w:val="clear" w:color="auto" w:fill="000000" w:themeFill="text1"/>
                          </w:tcPr>
                          <w:p w14:paraId="5F19D2C5" w14:textId="77777777" w:rsidR="00285FAF" w:rsidRDefault="00285FAF">
                            <w:pPr>
                              <w:pStyle w:val="Footer"/>
                            </w:pPr>
                          </w:p>
                        </w:tc>
                      </w:tr>
                    </w:tbl>
                    <w:p w14:paraId="31125C9B" w14:textId="77777777" w:rsidR="00285FAF" w:rsidRDefault="00285FAF">
                      <w:pPr>
                        <w:pStyle w:val="NoSpacing"/>
                      </w:pPr>
                    </w:p>
                  </w:txbxContent>
                </v:textbox>
                <w10:wrap type="square" anchorx="page" anchory="margin"/>
              </v:shape>
            </w:pict>
          </mc:Fallback>
        </mc:AlternateContent>
      </w:r>
      <w:sdt>
        <w:sdtPr>
          <w:rPr>
            <w:rFonts w:ascii="Times New Roman" w:hAnsi="Times New Roman" w:cs="Times New Roman"/>
          </w:rPr>
          <w:id w:val="-1975434350"/>
        </w:sdtPr>
        <w:sdtContent>
          <w:r>
            <w:rPr>
              <w:rFonts w:ascii="Times New Roman" w:hAnsi="Times New Roman" w:cs="Times New Roman"/>
            </w:rPr>
            <w:tab/>
          </w:r>
          <w:r>
            <w:rPr>
              <w:rFonts w:ascii="Times New Roman" w:hAnsi="Times New Roman" w:cs="Times New Roman"/>
              <w:noProof/>
              <w:lang w:eastAsia="en-US"/>
            </w:rPr>
            <mc:AlternateContent>
              <mc:Choice Requires="wpg">
                <w:drawing>
                  <wp:anchor distT="45720" distB="45720" distL="182880" distR="182880" simplePos="0" relativeHeight="251665408" behindDoc="0" locked="0" layoutInCell="1" allowOverlap="1" wp14:anchorId="1FE035DF" wp14:editId="777F7E34">
                    <wp:simplePos x="0" y="0"/>
                    <wp:positionH relativeFrom="margin">
                      <wp:posOffset>-1343025</wp:posOffset>
                    </wp:positionH>
                    <wp:positionV relativeFrom="margin">
                      <wp:posOffset>4335780</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20B5A9" w14:textId="77777777" w:rsidR="00285FAF" w:rsidRDefault="00000000">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8DDAB" w14:textId="77777777" w:rsidR="00285FAF" w:rsidRDefault="00000000">
                                  <w:pPr>
                                    <w:pStyle w:val="ListParagraph"/>
                                    <w:numPr>
                                      <w:ilvl w:val="0"/>
                                      <w:numId w:val="3"/>
                                    </w:numPr>
                                    <w:spacing w:line="276" w:lineRule="auto"/>
                                    <w:jc w:val="both"/>
                                    <w:rPr>
                                      <w:rFonts w:asciiTheme="majorBidi" w:hAnsiTheme="majorBidi" w:cstheme="majorBidi"/>
                                      <w:caps/>
                                      <w:color w:val="000000"/>
                                      <w14:textFill>
                                        <w14:solidFill>
                                          <w14:srgbClr w14:val="000000">
                                            <w14:lumMod w14:val="75000"/>
                                            <w14:lumOff w14:val="25000"/>
                                          </w14:srgbClr>
                                        </w14:solidFill>
                                      </w14:textFill>
                                    </w:rPr>
                                  </w:pPr>
                                  <w:r>
                                    <w:rPr>
                                      <w:rFonts w:asciiTheme="majorBidi" w:hAnsiTheme="majorBidi" w:cstheme="majorBidi"/>
                                      <w:color w:val="000000"/>
                                      <w14:textFill>
                                        <w14:solidFill>
                                          <w14:srgbClr w14:val="000000">
                                            <w14:lumMod w14:val="75000"/>
                                            <w14:lumOff w14:val="25000"/>
                                          </w14:srgbClr>
                                        </w14:solidFill>
                                      </w14:textFill>
                                    </w:rPr>
                                    <w:t xml:space="preserve">You must submit two separate copies </w:t>
                                  </w:r>
                                  <w:r>
                                    <w:rPr>
                                      <w:rFonts w:asciiTheme="majorBidi" w:hAnsiTheme="majorBidi" w:cstheme="majorBidi"/>
                                      <w:b/>
                                      <w:bCs/>
                                      <w:color w:val="000000"/>
                                      <w14:textFill>
                                        <w14:solidFill>
                                          <w14:srgbClr w14:val="000000">
                                            <w14:lumMod w14:val="75000"/>
                                            <w14:lumOff w14:val="25000"/>
                                          </w14:srgbClr>
                                        </w14:solidFill>
                                      </w14:textFill>
                                    </w:rPr>
                                    <w:t>(one Word file and one PDF file)</w:t>
                                  </w:r>
                                  <w:r>
                                    <w:rPr>
                                      <w:rFonts w:asciiTheme="majorBidi" w:hAnsiTheme="majorBidi" w:cstheme="majorBidi"/>
                                      <w:color w:val="000000"/>
                                      <w14:textFill>
                                        <w14:solidFill>
                                          <w14:srgbClr w14:val="000000">
                                            <w14:lumMod w14:val="75000"/>
                                            <w14:lumOff w14:val="25000"/>
                                          </w14:srgbClr>
                                        </w14:solidFill>
                                      </w14:textFill>
                                    </w:rPr>
                                    <w:t xml:space="preserve"> using the Assignment Template on Blackboard via the allocated folder. These files </w:t>
                                  </w:r>
                                  <w:r>
                                    <w:rPr>
                                      <w:rFonts w:asciiTheme="majorBidi" w:hAnsiTheme="majorBidi" w:cstheme="majorBidi"/>
                                      <w:b/>
                                      <w:bCs/>
                                      <w:color w:val="000000"/>
                                      <w14:textFill>
                                        <w14:solidFill>
                                          <w14:srgbClr w14:val="000000">
                                            <w14:lumMod w14:val="75000"/>
                                            <w14:lumOff w14:val="25000"/>
                                          </w14:srgbClr>
                                        </w14:solidFill>
                                      </w14:textFill>
                                    </w:rPr>
                                    <w:t>must not be in compressed format</w:t>
                                  </w:r>
                                  <w:r>
                                    <w:rPr>
                                      <w:rFonts w:asciiTheme="majorBidi" w:hAnsiTheme="majorBidi" w:cstheme="majorBidi"/>
                                      <w:color w:val="000000"/>
                                      <w14:textFill>
                                        <w14:solidFill>
                                          <w14:srgbClr w14:val="000000">
                                            <w14:lumMod w14:val="75000"/>
                                            <w14:lumOff w14:val="25000"/>
                                          </w14:srgbClr>
                                        </w14:solidFill>
                                      </w14:textFill>
                                    </w:rPr>
                                    <w:t>.</w:t>
                                  </w:r>
                                </w:p>
                                <w:p w14:paraId="5A6CCC8D" w14:textId="77777777" w:rsidR="00285FAF" w:rsidRDefault="00000000">
                                  <w:pPr>
                                    <w:pStyle w:val="ListParagraph"/>
                                    <w:numPr>
                                      <w:ilvl w:val="0"/>
                                      <w:numId w:val="3"/>
                                    </w:numPr>
                                    <w:spacing w:line="276" w:lineRule="auto"/>
                                    <w:ind w:left="426"/>
                                    <w:jc w:val="both"/>
                                    <w:rPr>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It is your responsibility to check and make sure that you have uploaded both the correct files.</w:t>
                                  </w:r>
                                </w:p>
                                <w:p w14:paraId="1AF0187D"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Zero mark will be given if you try to bypass the SafeAssign (e.g. misspell words, remove spaces between words, hide characters, use different character sets, </w:t>
                                  </w:r>
                                  <w:r>
                                    <w:rPr>
                                      <w:color w:val="FF0000"/>
                                      <w14:textFill>
                                        <w14:solidFill>
                                          <w14:srgbClr w14:val="FF0000">
                                            <w14:lumMod w14:val="75000"/>
                                            <w14:lumOff w14:val="25000"/>
                                          </w14:srgbClr>
                                        </w14:solidFill>
                                      </w14:textFill>
                                    </w:rPr>
                                    <w:t xml:space="preserve">convert text into image </w:t>
                                  </w:r>
                                  <w:r>
                                    <w:rPr>
                                      <w:color w:val="000000"/>
                                      <w14:textFill>
                                        <w14:solidFill>
                                          <w14:srgbClr w14:val="000000">
                                            <w14:lumMod w14:val="75000"/>
                                            <w14:lumOff w14:val="25000"/>
                                          </w14:srgbClr>
                                        </w14:solidFill>
                                      </w14:textFill>
                                    </w:rPr>
                                    <w:t>or languages other than English or any kind of manipulation).</w:t>
                                  </w:r>
                                </w:p>
                                <w:p w14:paraId="07E83008"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Email submission will not be accepted.</w:t>
                                  </w:r>
                                </w:p>
                                <w:p w14:paraId="7187545B"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are advised to make your work clear and well-presented. This includes filling your information on the cover page.</w:t>
                                  </w:r>
                                </w:p>
                                <w:p w14:paraId="6FBC22C3"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must use this template, failing which will result in zero mark.</w:t>
                                  </w:r>
                                </w:p>
                                <w:p w14:paraId="1F8E8ED9"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You MUST show all your work, and text </w:t>
                                  </w:r>
                                  <w:r>
                                    <w:rPr>
                                      <w:color w:val="000000"/>
                                      <w:u w:val="single"/>
                                      <w14:textFill>
                                        <w14:solidFill>
                                          <w14:srgbClr w14:val="000000">
                                            <w14:lumMod w14:val="75000"/>
                                            <w14:lumOff w14:val="25000"/>
                                          </w14:srgbClr>
                                        </w14:solidFill>
                                      </w14:textFill>
                                    </w:rPr>
                                    <w:t>must not</w:t>
                                  </w:r>
                                  <w:r>
                                    <w:rPr>
                                      <w:color w:val="000000"/>
                                      <w14:textFill>
                                        <w14:solidFill>
                                          <w14:srgbClr w14:val="000000">
                                            <w14:lumMod w14:val="75000"/>
                                            <w14:lumOff w14:val="25000"/>
                                          </w14:srgbClr>
                                        </w14:solidFill>
                                      </w14:textFill>
                                    </w:rPr>
                                    <w:t xml:space="preserve"> be converted into an image, unless specified otherwise by the question.</w:t>
                                  </w:r>
                                </w:p>
                                <w:p w14:paraId="3B0AE5FC"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Late submission will result in ZERO mark.</w:t>
                                  </w:r>
                                </w:p>
                                <w:p w14:paraId="2C25D581"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The work should be your own, copying from students or other resources will result in ZERO mark.</w:t>
                                  </w:r>
                                </w:p>
                                <w:p w14:paraId="427C915A" w14:textId="77777777" w:rsidR="00285FAF" w:rsidRDefault="00000000">
                                  <w:pPr>
                                    <w:pStyle w:val="ListParagraph"/>
                                    <w:numPr>
                                      <w:ilvl w:val="0"/>
                                      <w:numId w:val="3"/>
                                    </w:numPr>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Use </w:t>
                                  </w:r>
                                  <w:r>
                                    <w:rPr>
                                      <w:b/>
                                      <w:bCs/>
                                      <w:color w:val="000000"/>
                                      <w14:textFill>
                                        <w14:solidFill>
                                          <w14:srgbClr w14:val="000000">
                                            <w14:lumMod w14:val="75000"/>
                                            <w14:lumOff w14:val="25000"/>
                                          </w14:srgbClr>
                                        </w14:solidFill>
                                      </w14:textFill>
                                    </w:rPr>
                                    <w:t xml:space="preserve">Times New Roman </w:t>
                                  </w:r>
                                  <w:r>
                                    <w:rPr>
                                      <w:color w:val="000000"/>
                                      <w14:textFill>
                                        <w14:solidFill>
                                          <w14:srgbClr w14:val="000000">
                                            <w14:lumMod w14:val="75000"/>
                                            <w14:lumOff w14:val="25000"/>
                                          </w14:srgbClr>
                                        </w14:solidFill>
                                      </w14:textFill>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noAutofit/>
                            </wps:bodyPr>
                          </wps:wsp>
                        </wpg:wgp>
                      </a:graphicData>
                    </a:graphic>
                  </wp:anchor>
                </w:drawing>
              </mc:Choice>
              <mc:Fallback>
                <w:pict>
                  <v:group w14:anchorId="1FE035DF" id="Group 198" o:spid="_x0000_s1029" style="position:absolute;margin-left:-105.75pt;margin-top:341.4pt;width:518.25pt;height:318.6pt;z-index:251665408;mso-wrap-distance-left:14.4pt;mso-wrap-distance-top:3.6pt;mso-wrap-distance-right:14.4pt;mso-wrap-distance-bottom:3.6pt;mso-position-horizontal-relative:margin;mso-position-vertical-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0720B5A9" w14:textId="77777777" w:rsidR="00285FAF" w:rsidRDefault="00000000">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6448DDAB" w14:textId="77777777" w:rsidR="00285FAF" w:rsidRDefault="00000000">
                            <w:pPr>
                              <w:pStyle w:val="ListParagraph"/>
                              <w:numPr>
                                <w:ilvl w:val="0"/>
                                <w:numId w:val="3"/>
                              </w:numPr>
                              <w:spacing w:line="276" w:lineRule="auto"/>
                              <w:jc w:val="both"/>
                              <w:rPr>
                                <w:rFonts w:asciiTheme="majorBidi" w:hAnsiTheme="majorBidi" w:cstheme="majorBidi"/>
                                <w:caps/>
                                <w:color w:val="000000"/>
                                <w14:textFill>
                                  <w14:solidFill>
                                    <w14:srgbClr w14:val="000000">
                                      <w14:lumMod w14:val="75000"/>
                                      <w14:lumOff w14:val="25000"/>
                                    </w14:srgbClr>
                                  </w14:solidFill>
                                </w14:textFill>
                              </w:rPr>
                            </w:pPr>
                            <w:r>
                              <w:rPr>
                                <w:rFonts w:asciiTheme="majorBidi" w:hAnsiTheme="majorBidi" w:cstheme="majorBidi"/>
                                <w:color w:val="000000"/>
                                <w14:textFill>
                                  <w14:solidFill>
                                    <w14:srgbClr w14:val="000000">
                                      <w14:lumMod w14:val="75000"/>
                                      <w14:lumOff w14:val="25000"/>
                                    </w14:srgbClr>
                                  </w14:solidFill>
                                </w14:textFill>
                              </w:rPr>
                              <w:t xml:space="preserve">You must submit two separate copies </w:t>
                            </w:r>
                            <w:r>
                              <w:rPr>
                                <w:rFonts w:asciiTheme="majorBidi" w:hAnsiTheme="majorBidi" w:cstheme="majorBidi"/>
                                <w:b/>
                                <w:bCs/>
                                <w:color w:val="000000"/>
                                <w14:textFill>
                                  <w14:solidFill>
                                    <w14:srgbClr w14:val="000000">
                                      <w14:lumMod w14:val="75000"/>
                                      <w14:lumOff w14:val="25000"/>
                                    </w14:srgbClr>
                                  </w14:solidFill>
                                </w14:textFill>
                              </w:rPr>
                              <w:t>(one Word file and one PDF file)</w:t>
                            </w:r>
                            <w:r>
                              <w:rPr>
                                <w:rFonts w:asciiTheme="majorBidi" w:hAnsiTheme="majorBidi" w:cstheme="majorBidi"/>
                                <w:color w:val="000000"/>
                                <w14:textFill>
                                  <w14:solidFill>
                                    <w14:srgbClr w14:val="000000">
                                      <w14:lumMod w14:val="75000"/>
                                      <w14:lumOff w14:val="25000"/>
                                    </w14:srgbClr>
                                  </w14:solidFill>
                                </w14:textFill>
                              </w:rPr>
                              <w:t xml:space="preserve"> using the Assignment Template on Blackboard via the allocated folder. These files </w:t>
                            </w:r>
                            <w:r>
                              <w:rPr>
                                <w:rFonts w:asciiTheme="majorBidi" w:hAnsiTheme="majorBidi" w:cstheme="majorBidi"/>
                                <w:b/>
                                <w:bCs/>
                                <w:color w:val="000000"/>
                                <w14:textFill>
                                  <w14:solidFill>
                                    <w14:srgbClr w14:val="000000">
                                      <w14:lumMod w14:val="75000"/>
                                      <w14:lumOff w14:val="25000"/>
                                    </w14:srgbClr>
                                  </w14:solidFill>
                                </w14:textFill>
                              </w:rPr>
                              <w:t>must not be in compressed format</w:t>
                            </w:r>
                            <w:r>
                              <w:rPr>
                                <w:rFonts w:asciiTheme="majorBidi" w:hAnsiTheme="majorBidi" w:cstheme="majorBidi"/>
                                <w:color w:val="000000"/>
                                <w14:textFill>
                                  <w14:solidFill>
                                    <w14:srgbClr w14:val="000000">
                                      <w14:lumMod w14:val="75000"/>
                                      <w14:lumOff w14:val="25000"/>
                                    </w14:srgbClr>
                                  </w14:solidFill>
                                </w14:textFill>
                              </w:rPr>
                              <w:t>.</w:t>
                            </w:r>
                          </w:p>
                          <w:p w14:paraId="5A6CCC8D" w14:textId="77777777" w:rsidR="00285FAF" w:rsidRDefault="00000000">
                            <w:pPr>
                              <w:pStyle w:val="ListParagraph"/>
                              <w:numPr>
                                <w:ilvl w:val="0"/>
                                <w:numId w:val="3"/>
                              </w:numPr>
                              <w:spacing w:line="276" w:lineRule="auto"/>
                              <w:ind w:left="426"/>
                              <w:jc w:val="both"/>
                              <w:rPr>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It is your responsibility to check and make sure that you have uploaded both the correct files.</w:t>
                            </w:r>
                          </w:p>
                          <w:p w14:paraId="1AF0187D"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Zero mark will be given if you try to bypass the SafeAssign (e.g. misspell words, remove spaces between words, hide characters, use different character sets, </w:t>
                            </w:r>
                            <w:r>
                              <w:rPr>
                                <w:color w:val="FF0000"/>
                                <w14:textFill>
                                  <w14:solidFill>
                                    <w14:srgbClr w14:val="FF0000">
                                      <w14:lumMod w14:val="75000"/>
                                      <w14:lumOff w14:val="25000"/>
                                    </w14:srgbClr>
                                  </w14:solidFill>
                                </w14:textFill>
                              </w:rPr>
                              <w:t xml:space="preserve">convert text into image </w:t>
                            </w:r>
                            <w:r>
                              <w:rPr>
                                <w:color w:val="000000"/>
                                <w14:textFill>
                                  <w14:solidFill>
                                    <w14:srgbClr w14:val="000000">
                                      <w14:lumMod w14:val="75000"/>
                                      <w14:lumOff w14:val="25000"/>
                                    </w14:srgbClr>
                                  </w14:solidFill>
                                </w14:textFill>
                              </w:rPr>
                              <w:t>or languages other than English or any kind of manipulation).</w:t>
                            </w:r>
                          </w:p>
                          <w:p w14:paraId="07E83008"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Email submission will not be accepted.</w:t>
                            </w:r>
                          </w:p>
                          <w:p w14:paraId="7187545B"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are advised to make your work clear and well-presented. This includes filling your information on the cover page.</w:t>
                            </w:r>
                          </w:p>
                          <w:p w14:paraId="6FBC22C3"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must use this template, failing which will result in zero mark.</w:t>
                            </w:r>
                          </w:p>
                          <w:p w14:paraId="1F8E8ED9"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You MUST show all your work, and text </w:t>
                            </w:r>
                            <w:r>
                              <w:rPr>
                                <w:color w:val="000000"/>
                                <w:u w:val="single"/>
                                <w14:textFill>
                                  <w14:solidFill>
                                    <w14:srgbClr w14:val="000000">
                                      <w14:lumMod w14:val="75000"/>
                                      <w14:lumOff w14:val="25000"/>
                                    </w14:srgbClr>
                                  </w14:solidFill>
                                </w14:textFill>
                              </w:rPr>
                              <w:t>must not</w:t>
                            </w:r>
                            <w:r>
                              <w:rPr>
                                <w:color w:val="000000"/>
                                <w14:textFill>
                                  <w14:solidFill>
                                    <w14:srgbClr w14:val="000000">
                                      <w14:lumMod w14:val="75000"/>
                                      <w14:lumOff w14:val="25000"/>
                                    </w14:srgbClr>
                                  </w14:solidFill>
                                </w14:textFill>
                              </w:rPr>
                              <w:t xml:space="preserve"> be converted into an image, unless specified otherwise by the question.</w:t>
                            </w:r>
                          </w:p>
                          <w:p w14:paraId="3B0AE5FC"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Late submission will result in ZERO mark.</w:t>
                            </w:r>
                          </w:p>
                          <w:p w14:paraId="2C25D581" w14:textId="77777777" w:rsidR="00285FAF"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The work should be your own, copying from students or other resources will result in ZERO mark.</w:t>
                            </w:r>
                          </w:p>
                          <w:p w14:paraId="427C915A" w14:textId="77777777" w:rsidR="00285FAF" w:rsidRDefault="00000000">
                            <w:pPr>
                              <w:pStyle w:val="ListParagraph"/>
                              <w:numPr>
                                <w:ilvl w:val="0"/>
                                <w:numId w:val="3"/>
                              </w:numPr>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Use </w:t>
                            </w:r>
                            <w:r>
                              <w:rPr>
                                <w:b/>
                                <w:bCs/>
                                <w:color w:val="000000"/>
                                <w14:textFill>
                                  <w14:solidFill>
                                    <w14:srgbClr w14:val="000000">
                                      <w14:lumMod w14:val="75000"/>
                                      <w14:lumOff w14:val="25000"/>
                                    </w14:srgbClr>
                                  </w14:solidFill>
                                </w14:textFill>
                              </w:rPr>
                              <w:t xml:space="preserve">Times New Roman </w:t>
                            </w:r>
                            <w:r>
                              <w:rPr>
                                <w:color w:val="000000"/>
                                <w14:textFill>
                                  <w14:solidFill>
                                    <w14:srgbClr w14:val="000000">
                                      <w14:lumMod w14:val="75000"/>
                                      <w14:lumOff w14:val="25000"/>
                                    </w14:srgbClr>
                                  </w14:solidFill>
                                </w14:textFill>
                              </w:rPr>
                              <w:t xml:space="preserve">font for all your answers. </w:t>
                            </w:r>
                          </w:p>
                        </w:txbxContent>
                      </v:textbox>
                    </v:shape>
                    <w10:wrap type="square" anchorx="margin" anchory="margin"/>
                  </v:group>
                </w:pict>
              </mc:Fallback>
            </mc:AlternateContent>
          </w:r>
          <w:r>
            <w:rPr>
              <w:rFonts w:ascii="Times New Roman" w:hAnsi="Times New Roman" w:cs="Times New Roman"/>
            </w:rPr>
            <w:br w:type="page"/>
          </w:r>
        </w:sdtContent>
      </w:sdt>
    </w:p>
    <w:p w14:paraId="2A62E7C8" w14:textId="77777777" w:rsidR="00285FAF" w:rsidRDefault="00285FAF">
      <w:pPr>
        <w:rPr>
          <w:rFonts w:ascii="Times New Roman" w:hAnsi="Times New Roman" w:cs="Times New Roman"/>
        </w:rPr>
        <w:sectPr w:rsidR="00285FAF">
          <w:headerReference w:type="default" r:id="rId11"/>
          <w:footerReference w:type="even" r:id="rId12"/>
          <w:footerReference w:type="default" r:id="rId13"/>
          <w:headerReference w:type="first" r:id="rId14"/>
          <w:footerReference w:type="first" r:id="rId15"/>
          <w:pgSz w:w="12240" w:h="15840"/>
          <w:pgMar w:top="1080" w:right="720" w:bottom="720" w:left="3096" w:header="1080" w:footer="720" w:gutter="0"/>
          <w:pgNumType w:fmt="lowerRoman" w:start="0"/>
          <w:cols w:space="708"/>
          <w:titlePg/>
          <w:docGrid w:linePitch="360"/>
        </w:sectPr>
      </w:pPr>
    </w:p>
    <w:p w14:paraId="2F62AED0" w14:textId="77777777" w:rsidR="00285FAF" w:rsidRDefault="00000000">
      <w:pPr>
        <w:pStyle w:val="Heading1"/>
        <w:spacing w:before="0" w:after="0"/>
        <w:rPr>
          <w:rFonts w:ascii="Times New Roman" w:hAnsi="Times New Roman" w:cs="Times New Roman"/>
          <w:color w:val="FF0000"/>
        </w:rPr>
      </w:pPr>
      <w:r>
        <w:rPr>
          <w:rFonts w:ascii="Times New Roman" w:hAnsi="Times New Roman" w:cs="Times New Roman"/>
          <w:color w:val="FF0000"/>
        </w:rPr>
        <w:lastRenderedPageBreak/>
        <w:t xml:space="preserve">Project Instructions </w:t>
      </w:r>
    </w:p>
    <w:p w14:paraId="77D91C27"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b/>
          <w:bCs/>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You can work on this project as a group (minimum 3 and maximum 4 students). </w:t>
      </w:r>
      <w:r>
        <w:rPr>
          <w:rFonts w:ascii="Times New Roman" w:hAnsi="Times New Roman" w:cs="Times New Roman"/>
          <w:sz w:val="24"/>
          <w:szCs w:val="24"/>
        </w:rPr>
        <w:t xml:space="preserve"> Each group member must submit the project individually with all group member names mentioned on the cover page. </w:t>
      </w:r>
    </w:p>
    <w:p w14:paraId="5F1A0604" w14:textId="77777777" w:rsidR="00285FAF" w:rsidRDefault="00000000">
      <w:pPr>
        <w:numPr>
          <w:ilvl w:val="0"/>
          <w:numId w:val="3"/>
        </w:numPr>
        <w:spacing w:before="100" w:beforeAutospacing="1" w:after="117" w:line="240" w:lineRule="auto"/>
        <w:ind w:hanging="357"/>
        <w:jc w:val="both"/>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This project </w:t>
      </w:r>
      <w:r>
        <w:rPr>
          <w:rFonts w:ascii="Times New Roman" w:hAnsi="Times New Roman" w:cs="Times New Roman"/>
          <w:b/>
          <w:bCs/>
          <w:color w:val="000000"/>
          <w:sz w:val="24"/>
          <w:szCs w:val="24"/>
          <w14:textFill>
            <w14:solidFill>
              <w14:srgbClr w14:val="000000">
                <w14:lumMod w14:val="75000"/>
                <w14:lumOff w14:val="25000"/>
              </w14:srgbClr>
            </w14:solidFill>
          </w14:textFill>
        </w:rPr>
        <w:t>worth 20 marks</w:t>
      </w:r>
      <w:r>
        <w:rPr>
          <w:rFonts w:ascii="Times New Roman" w:hAnsi="Times New Roman" w:cs="Times New Roman"/>
          <w:color w:val="000000"/>
          <w:sz w:val="24"/>
          <w:szCs w:val="24"/>
          <w14:textFill>
            <w14:solidFill>
              <w14:srgbClr w14:val="000000">
                <w14:lumMod w14:val="75000"/>
                <w14:lumOff w14:val="25000"/>
              </w14:srgbClr>
            </w14:solidFill>
          </w14:textFill>
        </w:rPr>
        <w:t xml:space="preserve"> and will be distributed as in the following:</w:t>
      </w:r>
    </w:p>
    <w:p w14:paraId="0465BF6B" w14:textId="77777777" w:rsidR="00285FAF"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Database Design.</w:t>
      </w:r>
      <w:r>
        <w:rPr>
          <w:rFonts w:ascii="Times New Roman" w:hAnsi="Times New Roman" w:cs="Times New Roman"/>
          <w:b/>
          <w:bCs/>
          <w:color w:val="000000"/>
          <w:sz w:val="24"/>
          <w:szCs w:val="24"/>
          <w14:textFill>
            <w14:solidFill>
              <w14:srgbClr w14:val="000000">
                <w14:lumMod w14:val="75000"/>
                <w14:lumOff w14:val="25000"/>
              </w14:srgbClr>
            </w14:solidFill>
          </w14:textFill>
        </w:rPr>
        <w:t xml:space="preserve">                                                              </w:t>
      </w:r>
      <w:r>
        <w:rPr>
          <w:rFonts w:ascii="Times New Roman" w:hAnsi="Times New Roman" w:cs="Times New Roman"/>
          <w:b/>
          <w:bCs/>
          <w:color w:val="FF0000"/>
          <w:sz w:val="24"/>
          <w:szCs w:val="24"/>
          <w14:textFill>
            <w14:solidFill>
              <w14:srgbClr w14:val="FF0000">
                <w14:lumMod w14:val="75000"/>
                <w14:lumOff w14:val="25000"/>
              </w14:srgbClr>
            </w14:solidFill>
          </w14:textFill>
        </w:rPr>
        <w:t>(6 marks)</w:t>
      </w:r>
    </w:p>
    <w:p w14:paraId="4E6D17EE" w14:textId="77777777" w:rsidR="00285FAF"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Database Implementation.                                                </w:t>
      </w:r>
      <w:r>
        <w:rPr>
          <w:rFonts w:ascii="Times New Roman" w:hAnsi="Times New Roman" w:cs="Times New Roman"/>
          <w:b/>
          <w:bCs/>
          <w:color w:val="FF0000"/>
          <w:sz w:val="24"/>
          <w:szCs w:val="24"/>
          <w14:textFill>
            <w14:solidFill>
              <w14:srgbClr w14:val="FF0000">
                <w14:lumMod w14:val="75000"/>
                <w14:lumOff w14:val="25000"/>
              </w14:srgbClr>
            </w14:solidFill>
          </w14:textFill>
        </w:rPr>
        <w:t>(6 marks)</w:t>
      </w:r>
    </w:p>
    <w:p w14:paraId="4A3BD7CF" w14:textId="77777777" w:rsidR="00285FAF"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SQL Operations.                                                               </w:t>
      </w:r>
      <w:r>
        <w:rPr>
          <w:rFonts w:ascii="Times New Roman" w:hAnsi="Times New Roman" w:cs="Times New Roman"/>
          <w:b/>
          <w:bCs/>
          <w:color w:val="FF0000"/>
          <w:sz w:val="24"/>
          <w:szCs w:val="24"/>
          <w14:textFill>
            <w14:solidFill>
              <w14:srgbClr w14:val="FF0000">
                <w14:lumMod w14:val="75000"/>
                <w14:lumOff w14:val="25000"/>
              </w14:srgbClr>
            </w14:solidFill>
          </w14:textFill>
        </w:rPr>
        <w:t>(6 marks)</w:t>
      </w:r>
    </w:p>
    <w:p w14:paraId="74D2EB93" w14:textId="77777777" w:rsidR="00285FAF"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Project Reflection.                    </w:t>
      </w:r>
      <w:r>
        <w:rPr>
          <w:rFonts w:ascii="Times New Roman" w:hAnsi="Times New Roman" w:cs="Times New Roman"/>
          <w:color w:val="000000"/>
          <w:sz w:val="24"/>
          <w:szCs w:val="24"/>
          <w14:textFill>
            <w14:solidFill>
              <w14:srgbClr w14:val="000000">
                <w14:lumMod w14:val="75000"/>
                <w14:lumOff w14:val="25000"/>
              </w14:srgbClr>
            </w14:solidFill>
          </w14:textFill>
        </w:rPr>
        <w:tab/>
      </w:r>
      <w:r>
        <w:rPr>
          <w:rFonts w:ascii="Times New Roman" w:hAnsi="Times New Roman" w:cs="Times New Roman"/>
          <w:color w:val="000000"/>
          <w:sz w:val="24"/>
          <w:szCs w:val="24"/>
          <w14:textFill>
            <w14:solidFill>
              <w14:srgbClr w14:val="000000">
                <w14:lumMod w14:val="75000"/>
                <w14:lumOff w14:val="25000"/>
              </w14:srgbClr>
            </w14:solidFill>
          </w14:textFill>
        </w:rPr>
        <w:tab/>
      </w:r>
      <w:r>
        <w:rPr>
          <w:rFonts w:ascii="Times New Roman" w:hAnsi="Times New Roman" w:cs="Times New Roman"/>
          <w:color w:val="000000"/>
          <w:sz w:val="24"/>
          <w:szCs w:val="24"/>
          <w14:textFill>
            <w14:solidFill>
              <w14:srgbClr w14:val="000000">
                <w14:lumMod w14:val="75000"/>
                <w14:lumOff w14:val="25000"/>
              </w14:srgbClr>
            </w14:solidFill>
          </w14:textFill>
        </w:rPr>
        <w:tab/>
      </w:r>
      <w:r>
        <w:rPr>
          <w:rFonts w:ascii="Times New Roman" w:hAnsi="Times New Roman" w:cs="Times New Roman"/>
          <w:color w:val="000000"/>
          <w:sz w:val="24"/>
          <w:szCs w:val="24"/>
          <w14:textFill>
            <w14:solidFill>
              <w14:srgbClr w14:val="000000">
                <w14:lumMod w14:val="75000"/>
                <w14:lumOff w14:val="25000"/>
              </w14:srgbClr>
            </w14:solidFill>
          </w14:textFill>
        </w:rPr>
        <w:tab/>
        <w:t xml:space="preserve"> </w:t>
      </w:r>
      <w:r>
        <w:rPr>
          <w:rFonts w:ascii="Times New Roman" w:hAnsi="Times New Roman" w:cs="Times New Roman"/>
          <w:b/>
          <w:bCs/>
          <w:color w:val="FF0000"/>
          <w:sz w:val="24"/>
          <w:szCs w:val="24"/>
          <w14:textFill>
            <w14:solidFill>
              <w14:srgbClr w14:val="FF0000">
                <w14:lumMod w14:val="75000"/>
                <w14:lumOff w14:val="25000"/>
              </w14:srgbClr>
            </w14:solidFill>
          </w14:textFill>
        </w:rPr>
        <w:t>(</w:t>
      </w:r>
      <w:r>
        <w:rPr>
          <w:rFonts w:ascii="Times New Roman" w:hAnsi="Times New Roman" w:cs="Times New Roman"/>
          <w:b/>
          <w:bCs/>
          <w:color w:val="EF4623" w:themeColor="accent1"/>
          <w:sz w:val="24"/>
          <w:szCs w:val="24"/>
        </w:rPr>
        <w:t>2</w:t>
      </w:r>
      <w:r>
        <w:rPr>
          <w:rFonts w:ascii="Times New Roman" w:hAnsi="Times New Roman" w:cs="Times New Roman"/>
          <w:b/>
          <w:bCs/>
          <w:color w:val="FF0000"/>
          <w:sz w:val="24"/>
          <w:szCs w:val="24"/>
          <w14:textFill>
            <w14:solidFill>
              <w14:srgbClr w14:val="FF0000">
                <w14:lumMod w14:val="75000"/>
                <w14:lumOff w14:val="25000"/>
              </w14:srgbClr>
            </w14:solidFill>
          </w14:textFill>
        </w:rPr>
        <w:t xml:space="preserve"> marks)</w:t>
      </w:r>
    </w:p>
    <w:p w14:paraId="5AA45C43"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b/>
          <w:bCs/>
          <w:color w:val="000000"/>
          <w:sz w:val="24"/>
          <w:szCs w:val="24"/>
          <w14:textFill>
            <w14:solidFill>
              <w14:srgbClr w14:val="000000">
                <w14:lumMod w14:val="75000"/>
                <w14:lumOff w14:val="25000"/>
              </w14:srgbClr>
            </w14:solidFill>
          </w14:textFill>
        </w:rPr>
      </w:pPr>
      <w:r>
        <w:rPr>
          <w:rFonts w:ascii="Times New Roman" w:hAnsi="Times New Roman" w:cs="Times New Roman"/>
          <w:sz w:val="24"/>
          <w:szCs w:val="24"/>
        </w:rPr>
        <w:t xml:space="preserve">Each leader in the group must submit one report about their chosen Project via the Blackboard </w:t>
      </w:r>
      <w:r>
        <w:rPr>
          <w:rFonts w:ascii="Times New Roman" w:hAnsi="Times New Roman" w:cs="Times New Roman"/>
          <w:color w:val="FF0000"/>
          <w:sz w:val="24"/>
          <w:szCs w:val="24"/>
          <w14:textFill>
            <w14:solidFill>
              <w14:srgbClr w14:val="FF0000">
                <w14:lumMod w14:val="75000"/>
                <w14:lumOff w14:val="25000"/>
              </w14:srgbClr>
            </w14:solidFill>
          </w14:textFill>
        </w:rPr>
        <w:t>(</w:t>
      </w:r>
      <w:r>
        <w:rPr>
          <w:rFonts w:ascii="Times New Roman" w:hAnsi="Times New Roman" w:cs="Times New Roman"/>
          <w:b/>
          <w:color w:val="FF0000"/>
          <w:sz w:val="24"/>
          <w:szCs w:val="24"/>
          <w14:textFill>
            <w14:solidFill>
              <w14:srgbClr w14:val="FF0000">
                <w14:lumMod w14:val="75000"/>
                <w14:lumOff w14:val="25000"/>
              </w14:srgbClr>
            </w14:solidFill>
          </w14:textFill>
        </w:rPr>
        <w:t>Email submission will not be accepted and will be awarded ZERO marks</w:t>
      </w:r>
      <w:r>
        <w:rPr>
          <w:rFonts w:ascii="Times New Roman" w:hAnsi="Times New Roman" w:cs="Times New Roman"/>
          <w:color w:val="FF0000"/>
          <w:sz w:val="24"/>
          <w:szCs w:val="24"/>
          <w14:textFill>
            <w14:solidFill>
              <w14:srgbClr w14:val="FF0000">
                <w14:lumMod w14:val="75000"/>
                <w14:lumOff w14:val="25000"/>
              </w14:srgbClr>
            </w14:solidFill>
          </w14:textFill>
        </w:rPr>
        <w:t>)</w:t>
      </w:r>
      <w:r>
        <w:rPr>
          <w:rFonts w:ascii="Times New Roman" w:hAnsi="Times New Roman" w:cs="Times New Roman"/>
          <w:sz w:val="24"/>
          <w:szCs w:val="24"/>
        </w:rPr>
        <w:t xml:space="preserve"> containing </w:t>
      </w:r>
      <w:bookmarkStart w:id="0" w:name="_Hlk223119713"/>
      <w:r>
        <w:rPr>
          <w:rFonts w:ascii="Times New Roman" w:hAnsi="Times New Roman" w:cs="Times New Roman"/>
          <w:sz w:val="24"/>
          <w:szCs w:val="24"/>
        </w:rPr>
        <w:t>the following:</w:t>
      </w:r>
    </w:p>
    <w:p w14:paraId="6E746BE6" w14:textId="77777777" w:rsidR="00285FAF" w:rsidRDefault="00000000">
      <w:pPr>
        <w:pStyle w:val="ListParagraph"/>
        <w:numPr>
          <w:ilvl w:val="0"/>
          <w:numId w:val="4"/>
        </w:numPr>
        <w:spacing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Task 1 : database design</w:t>
      </w:r>
    </w:p>
    <w:p w14:paraId="035C5689" w14:textId="77777777" w:rsidR="00285FAF" w:rsidRDefault="00000000">
      <w:pPr>
        <w:pStyle w:val="ListParagraph"/>
        <w:numPr>
          <w:ilvl w:val="0"/>
          <w:numId w:val="4"/>
        </w:numPr>
        <w:spacing w:before="100" w:beforeAutospacing="1"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 xml:space="preserve">Task 2: database implementation </w:t>
      </w:r>
    </w:p>
    <w:p w14:paraId="0870828A" w14:textId="77777777" w:rsidR="00285FAF" w:rsidRDefault="00000000">
      <w:pPr>
        <w:pStyle w:val="ListParagraph"/>
        <w:numPr>
          <w:ilvl w:val="0"/>
          <w:numId w:val="4"/>
        </w:numPr>
        <w:spacing w:before="100" w:beforeAutospacing="1"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All requested queries/results</w:t>
      </w:r>
    </w:p>
    <w:p w14:paraId="5F4CA785" w14:textId="77777777" w:rsidR="00285FAF" w:rsidRDefault="00000000">
      <w:pPr>
        <w:numPr>
          <w:ilvl w:val="0"/>
          <w:numId w:val="4"/>
        </w:numPr>
        <w:spacing w:before="100" w:beforeAutospacing="1" w:after="0" w:line="240" w:lineRule="auto"/>
        <w:ind w:hanging="357"/>
        <w:jc w:val="both"/>
        <w:rPr>
          <w:rFonts w:ascii="Times New Roman" w:hAnsi="Times New Roman" w:cs="Times New Roman"/>
          <w:caps/>
          <w:color w:val="000000"/>
          <w:sz w:val="24"/>
          <w:szCs w:val="24"/>
          <w14:textFill>
            <w14:solidFill>
              <w14:srgbClr w14:val="000000">
                <w14:lumMod w14:val="75000"/>
                <w14:lumOff w14:val="25000"/>
              </w14:srgbClr>
            </w14:solidFill>
          </w14:textFill>
        </w:rPr>
      </w:pPr>
      <w:r>
        <w:rPr>
          <w:rFonts w:ascii="Times New Roman" w:hAnsi="Times New Roman" w:cs="Times New Roman"/>
          <w:sz w:val="24"/>
          <w:szCs w:val="24"/>
        </w:rPr>
        <w:t xml:space="preserve">Screenshots from MySQL (or any other software you use) of </w:t>
      </w:r>
      <w:r>
        <w:rPr>
          <w:rFonts w:ascii="Times New Roman" w:hAnsi="Times New Roman" w:cs="Times New Roman"/>
          <w:b/>
          <w:bCs/>
          <w:sz w:val="24"/>
          <w:szCs w:val="24"/>
          <w:u w:val="single" w:color="000000"/>
        </w:rPr>
        <w:t>all the tables</w:t>
      </w:r>
      <w:r>
        <w:rPr>
          <w:rFonts w:ascii="Times New Roman" w:hAnsi="Times New Roman" w:cs="Times New Roman"/>
          <w:sz w:val="24"/>
          <w:szCs w:val="24"/>
        </w:rPr>
        <w:t xml:space="preserve"> after population and </w:t>
      </w:r>
      <w:r>
        <w:rPr>
          <w:rFonts w:ascii="Times New Roman" w:hAnsi="Times New Roman" w:cs="Times New Roman"/>
          <w:b/>
          <w:bCs/>
          <w:sz w:val="24"/>
          <w:szCs w:val="24"/>
          <w:u w:val="single" w:color="000000"/>
        </w:rPr>
        <w:t>query results</w:t>
      </w:r>
      <w:r>
        <w:rPr>
          <w:rFonts w:ascii="Times New Roman" w:hAnsi="Times New Roman" w:cs="Times New Roman"/>
          <w:sz w:val="24"/>
          <w:szCs w:val="24"/>
        </w:rPr>
        <w:t xml:space="preserve">. </w:t>
      </w:r>
    </w:p>
    <w:p w14:paraId="1AC38CC9" w14:textId="77777777" w:rsidR="00285FAF" w:rsidRDefault="00000000">
      <w:pPr>
        <w:pStyle w:val="ListParagraph"/>
        <w:numPr>
          <w:ilvl w:val="0"/>
          <w:numId w:val="4"/>
        </w:numPr>
        <w:spacing w:before="100" w:beforeAutospacing="1"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Reflection (300–500 words) describing the team's experience, challenges, design decisions, and AI usage (if applicable).</w:t>
      </w:r>
    </w:p>
    <w:p w14:paraId="5AFCAAF9"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Pr>
          <w:rFonts w:ascii="Times New Roman" w:hAnsi="Times New Roman" w:cs="Times New Roman"/>
          <w:sz w:val="24"/>
          <w:szCs w:val="24"/>
        </w:rPr>
        <w:t xml:space="preserve">Submit one </w:t>
      </w:r>
      <w:r>
        <w:rPr>
          <w:rFonts w:ascii="Times New Roman" w:hAnsi="Times New Roman" w:cs="Times New Roman"/>
          <w:b/>
          <w:bCs/>
          <w:sz w:val="24"/>
          <w:szCs w:val="24"/>
          <w:u w:val="single"/>
        </w:rPr>
        <w:t>SQL file</w:t>
      </w:r>
      <w:r>
        <w:rPr>
          <w:rFonts w:ascii="Times New Roman" w:hAnsi="Times New Roman" w:cs="Times New Roman"/>
          <w:sz w:val="24"/>
          <w:szCs w:val="24"/>
        </w:rPr>
        <w:t xml:space="preserve"> containing the complete database implementation, including database creation, tables, data insertion, required queries, VIEW, and TRIGGER.</w:t>
      </w:r>
    </w:p>
    <w:p w14:paraId="2A37F5E3"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r>
        <w:rPr>
          <w:rFonts w:ascii="Times New Roman" w:hAnsi="Times New Roman" w:cs="Times New Roman"/>
          <w:sz w:val="24"/>
          <w:szCs w:val="24"/>
        </w:rPr>
        <w:t xml:space="preserve">Submit a </w:t>
      </w:r>
      <w:r>
        <w:rPr>
          <w:rFonts w:ascii="Times New Roman" w:hAnsi="Times New Roman" w:cs="Times New Roman"/>
          <w:b/>
          <w:bCs/>
          <w:sz w:val="24"/>
          <w:szCs w:val="24"/>
          <w:u w:val="single"/>
        </w:rPr>
        <w:t>GitHub</w:t>
      </w:r>
      <w:r>
        <w:rPr>
          <w:rFonts w:ascii="Times New Roman" w:hAnsi="Times New Roman" w:cs="Times New Roman"/>
          <w:sz w:val="24"/>
          <w:szCs w:val="24"/>
        </w:rPr>
        <w:t xml:space="preserve"> (or GitLab) repository containing the complete project with regular commits and meaningful commit messages.</w:t>
      </w:r>
    </w:p>
    <w:p w14:paraId="3FE0E0BA"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r>
        <w:rPr>
          <w:rFonts w:ascii="Times New Roman" w:hAnsi="Times New Roman" w:cs="Times New Roman"/>
          <w:sz w:val="24"/>
          <w:szCs w:val="24"/>
        </w:rPr>
        <w:t xml:space="preserve">Submit a </w:t>
      </w:r>
      <w:r>
        <w:rPr>
          <w:rFonts w:ascii="Times New Roman" w:hAnsi="Times New Roman" w:cs="Times New Roman"/>
          <w:b/>
          <w:bCs/>
          <w:sz w:val="24"/>
          <w:szCs w:val="24"/>
          <w:u w:val="single"/>
        </w:rPr>
        <w:t>progress report</w:t>
      </w:r>
      <w:r>
        <w:rPr>
          <w:rFonts w:ascii="Times New Roman" w:hAnsi="Times New Roman" w:cs="Times New Roman"/>
          <w:sz w:val="24"/>
          <w:szCs w:val="24"/>
        </w:rPr>
        <w:t xml:space="preserve"> describing the completed work, key decisions, challenges, future plan, and contribution of each group member.</w:t>
      </w:r>
    </w:p>
    <w:p w14:paraId="311A228D"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r>
        <w:rPr>
          <w:rFonts w:ascii="Times New Roman" w:hAnsi="Times New Roman" w:cs="Times New Roman"/>
          <w:sz w:val="24"/>
          <w:szCs w:val="24"/>
        </w:rPr>
        <w:t xml:space="preserve">Include </w:t>
      </w:r>
      <w:r>
        <w:rPr>
          <w:rFonts w:ascii="Times New Roman" w:hAnsi="Times New Roman" w:cs="Times New Roman"/>
          <w:b/>
          <w:bCs/>
          <w:sz w:val="24"/>
          <w:szCs w:val="24"/>
          <w:u w:val="single"/>
        </w:rPr>
        <w:t>links</w:t>
      </w:r>
      <w:r>
        <w:rPr>
          <w:rFonts w:ascii="Times New Roman" w:hAnsi="Times New Roman" w:cs="Times New Roman"/>
          <w:sz w:val="24"/>
          <w:szCs w:val="24"/>
        </w:rPr>
        <w:t xml:space="preserve"> to the live report document, GitHub/GitLab repository, and Google Colab notebook (if applicable) in the </w:t>
      </w:r>
      <w:r>
        <w:rPr>
          <w:rFonts w:ascii="Times New Roman" w:hAnsi="Times New Roman" w:cs="Times New Roman"/>
          <w:b/>
          <w:bCs/>
          <w:sz w:val="24"/>
          <w:szCs w:val="24"/>
        </w:rPr>
        <w:t>Project Artifacts</w:t>
      </w:r>
      <w:r>
        <w:rPr>
          <w:rFonts w:ascii="Times New Roman" w:hAnsi="Times New Roman" w:cs="Times New Roman"/>
          <w:sz w:val="24"/>
          <w:szCs w:val="24"/>
        </w:rPr>
        <w:t xml:space="preserve"> section of the final report.</w:t>
      </w:r>
    </w:p>
    <w:bookmarkEnd w:id="1"/>
    <w:p w14:paraId="52AC530A"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caps/>
          <w:color w:val="000000"/>
          <w:sz w:val="24"/>
          <w:szCs w:val="24"/>
          <w14:textFill>
            <w14:solidFill>
              <w14:srgbClr w14:val="000000">
                <w14:lumMod w14:val="75000"/>
                <w14:lumOff w14:val="25000"/>
              </w14:srgbClr>
            </w14:solidFill>
          </w14:textFill>
        </w:rPr>
      </w:pPr>
      <w:r>
        <w:rPr>
          <w:rFonts w:ascii="Times New Roman" w:hAnsi="Times New Roman" w:cs="Times New Roman"/>
          <w:sz w:val="24"/>
          <w:szCs w:val="24"/>
        </w:rPr>
        <w:t>You</w:t>
      </w:r>
      <w:r>
        <w:rPr>
          <w:rFonts w:ascii="Times New Roman" w:hAnsi="Times New Roman" w:cs="Times New Roman"/>
          <w:color w:val="000000"/>
          <w:sz w:val="24"/>
          <w:szCs w:val="24"/>
          <w14:textFill>
            <w14:solidFill>
              <w14:srgbClr w14:val="000000">
                <w14:lumMod w14:val="75000"/>
                <w14:lumOff w14:val="25000"/>
              </w14:srgbClr>
            </w14:solidFill>
          </w14:textFill>
        </w:rPr>
        <w:t xml:space="preserve"> are advised to make your work clear and well presented; marks may be reduced for poor presentation. This includes filling in your information on the cover page.</w:t>
      </w:r>
    </w:p>
    <w:p w14:paraId="37FA7BFA" w14:textId="77777777" w:rsidR="00285FAF" w:rsidRDefault="00000000">
      <w:pPr>
        <w:numPr>
          <w:ilvl w:val="0"/>
          <w:numId w:val="3"/>
        </w:numPr>
        <w:spacing w:before="100" w:beforeAutospacing="1" w:after="0" w:line="240" w:lineRule="auto"/>
        <w:ind w:left="360" w:hanging="357"/>
        <w:jc w:val="both"/>
        <w:rPr>
          <w:rFonts w:ascii="Times New Roman" w:hAnsi="Times New Roman" w:cs="Times New Roman"/>
          <w:caps/>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You MUST show all your work, and text </w:t>
      </w:r>
      <w:r>
        <w:rPr>
          <w:rFonts w:ascii="Times New Roman" w:hAnsi="Times New Roman" w:cs="Times New Roman"/>
          <w:b/>
          <w:bCs/>
          <w:color w:val="000000"/>
          <w:sz w:val="24"/>
          <w:szCs w:val="24"/>
          <w:u w:val="single"/>
          <w14:textFill>
            <w14:solidFill>
              <w14:srgbClr w14:val="000000">
                <w14:lumMod w14:val="75000"/>
                <w14:lumOff w14:val="25000"/>
              </w14:srgbClr>
            </w14:solidFill>
          </w14:textFill>
        </w:rPr>
        <w:t>must not</w:t>
      </w:r>
      <w:r>
        <w:rPr>
          <w:rFonts w:ascii="Times New Roman" w:hAnsi="Times New Roman" w:cs="Times New Roman"/>
          <w:color w:val="000000"/>
          <w:sz w:val="24"/>
          <w:szCs w:val="24"/>
          <w14:textFill>
            <w14:solidFill>
              <w14:srgbClr w14:val="000000">
                <w14:lumMod w14:val="75000"/>
                <w14:lumOff w14:val="25000"/>
              </w14:srgbClr>
            </w14:solidFill>
          </w14:textFill>
        </w:rPr>
        <w:t xml:space="preserve"> be converted into an image unless specified otherwise by the question.</w:t>
      </w:r>
    </w:p>
    <w:p w14:paraId="1F72FB64" w14:textId="77777777" w:rsidR="00285FAF" w:rsidRDefault="00000000">
      <w:pPr>
        <w:pStyle w:val="ListParagraph"/>
        <w:numPr>
          <w:ilvl w:val="0"/>
          <w:numId w:val="5"/>
        </w:numPr>
        <w:spacing w:before="100" w:beforeAutospacing="1" w:after="0" w:line="240" w:lineRule="auto"/>
        <w:ind w:hanging="357"/>
        <w:jc w:val="both"/>
        <w:rPr>
          <w:rFonts w:ascii="Times New Roman" w:hAnsi="Times New Roman" w:cs="Times New Roman"/>
          <w:caps/>
          <w:color w:val="EF4623" w:themeColor="accent1"/>
          <w:sz w:val="24"/>
          <w:szCs w:val="24"/>
        </w:rPr>
      </w:pPr>
      <w:r>
        <w:rPr>
          <w:rFonts w:ascii="Times New Roman" w:hAnsi="Times New Roman" w:cs="Times New Roman"/>
          <w:b/>
          <w:color w:val="EF4623" w:themeColor="accent1"/>
          <w:sz w:val="24"/>
          <w:szCs w:val="24"/>
        </w:rPr>
        <w:t>Late submission will result in ZERO marks being awarded</w:t>
      </w:r>
      <w:r>
        <w:rPr>
          <w:rFonts w:ascii="Times New Roman" w:hAnsi="Times New Roman" w:cs="Times New Roman"/>
          <w:color w:val="EF4623" w:themeColor="accent1"/>
          <w:sz w:val="24"/>
          <w:szCs w:val="24"/>
        </w:rPr>
        <w:t>.</w:t>
      </w:r>
    </w:p>
    <w:p w14:paraId="1922EF71" w14:textId="77777777" w:rsidR="00285FAF" w:rsidRDefault="00000000">
      <w:pPr>
        <w:pStyle w:val="ListParagraph"/>
        <w:numPr>
          <w:ilvl w:val="0"/>
          <w:numId w:val="5"/>
        </w:numPr>
        <w:spacing w:before="100" w:beforeAutospacing="1" w:after="0" w:line="240" w:lineRule="auto"/>
        <w:ind w:hanging="357"/>
        <w:jc w:val="both"/>
        <w:rPr>
          <w:rFonts w:ascii="Times New Roman" w:hAnsi="Times New Roman" w:cs="Times New Roman"/>
          <w:caps/>
          <w:color w:val="FF0000"/>
          <w:sz w:val="24"/>
          <w:szCs w:val="24"/>
          <w14:textFill>
            <w14:solidFill>
              <w14:srgbClr w14:val="FF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The work should be your own. Copying</w:t>
      </w:r>
      <w:r>
        <w:rPr>
          <w:rFonts w:ascii="Times New Roman" w:hAnsi="Times New Roman" w:cs="Times New Roman"/>
          <w:b/>
          <w:color w:val="FF0000"/>
          <w:sz w:val="24"/>
          <w:szCs w:val="24"/>
          <w14:textFill>
            <w14:solidFill>
              <w14:srgbClr w14:val="FF0000">
                <w14:lumMod w14:val="75000"/>
                <w14:lumOff w14:val="25000"/>
              </w14:srgbClr>
            </w14:solidFill>
          </w14:textFill>
        </w:rPr>
        <w:t xml:space="preserve"> from students or other resources, including </w:t>
      </w:r>
      <w:r>
        <w:rPr>
          <w:rFonts w:ascii="Times New Roman" w:hAnsi="Times New Roman" w:cs="Times New Roman"/>
          <w:b/>
          <w:color w:val="0070C0"/>
          <w:sz w:val="24"/>
          <w:szCs w:val="24"/>
          <w14:textFill>
            <w14:solidFill>
              <w14:srgbClr w14:val="0070C0">
                <w14:lumMod w14:val="75000"/>
                <w14:lumOff w14:val="25000"/>
              </w14:srgbClr>
            </w14:solidFill>
          </w14:textFill>
        </w:rPr>
        <w:t>AI software</w:t>
      </w:r>
      <w:r>
        <w:rPr>
          <w:rFonts w:ascii="Times New Roman" w:hAnsi="Times New Roman" w:cs="Times New Roman"/>
          <w:b/>
          <w:color w:val="FF0000"/>
          <w:sz w:val="24"/>
          <w:szCs w:val="24"/>
          <w14:textFill>
            <w14:solidFill>
              <w14:srgbClr w14:val="FF0000">
                <w14:lumMod w14:val="75000"/>
                <w14:lumOff w14:val="25000"/>
              </w14:srgbClr>
            </w14:solidFill>
          </w14:textFill>
        </w:rPr>
        <w:t xml:space="preserve">, will result in </w:t>
      </w:r>
      <w:r>
        <w:rPr>
          <w:rFonts w:ascii="Times New Roman" w:hAnsi="Times New Roman" w:cs="Times New Roman"/>
          <w:b/>
          <w:color w:val="0070C0"/>
          <w:sz w:val="24"/>
          <w:szCs w:val="24"/>
          <w14:textFill>
            <w14:solidFill>
              <w14:srgbClr w14:val="0070C0">
                <w14:lumMod w14:val="75000"/>
                <w14:lumOff w14:val="25000"/>
              </w14:srgbClr>
            </w14:solidFill>
          </w14:textFill>
        </w:rPr>
        <w:t>ZERO</w:t>
      </w:r>
      <w:r>
        <w:rPr>
          <w:rFonts w:ascii="Times New Roman" w:hAnsi="Times New Roman" w:cs="Times New Roman"/>
          <w:b/>
          <w:color w:val="FF0000"/>
          <w:sz w:val="24"/>
          <w:szCs w:val="24"/>
          <w14:textFill>
            <w14:solidFill>
              <w14:srgbClr w14:val="FF0000">
                <w14:lumMod w14:val="75000"/>
                <w14:lumOff w14:val="25000"/>
              </w14:srgbClr>
            </w14:solidFill>
          </w14:textFill>
        </w:rPr>
        <w:t xml:space="preserve"> marks</w:t>
      </w:r>
      <w:r>
        <w:rPr>
          <w:rFonts w:ascii="Times New Roman" w:hAnsi="Times New Roman" w:cs="Times New Roman"/>
          <w:color w:val="FF0000"/>
          <w:sz w:val="24"/>
          <w:szCs w:val="24"/>
          <w14:textFill>
            <w14:solidFill>
              <w14:srgbClr w14:val="FF0000">
                <w14:lumMod w14:val="75000"/>
                <w14:lumOff w14:val="25000"/>
              </w14:srgbClr>
            </w14:solidFill>
          </w14:textFill>
        </w:rPr>
        <w:t>.</w:t>
      </w:r>
    </w:p>
    <w:p w14:paraId="6C4879CC" w14:textId="77777777" w:rsidR="00285FAF" w:rsidRDefault="00000000">
      <w:pPr>
        <w:pStyle w:val="Heading1"/>
        <w:rPr>
          <w:rFonts w:ascii="Times New Roman" w:hAnsi="Times New Roman" w:cs="Times New Roman"/>
          <w:color w:val="auto"/>
          <w:szCs w:val="40"/>
        </w:rPr>
      </w:pPr>
      <w:bookmarkStart w:id="2" w:name="_Hlk223122000"/>
      <w:r>
        <w:rPr>
          <w:rFonts w:ascii="Times New Roman" w:hAnsi="Times New Roman" w:cs="Times New Roman"/>
          <w:color w:val="auto"/>
          <w:szCs w:val="40"/>
        </w:rPr>
        <w:t>Project Description</w:t>
      </w:r>
      <w:bookmarkEnd w:id="2"/>
    </w:p>
    <w:p w14:paraId="33756658" w14:textId="77777777" w:rsidR="00285FAF" w:rsidRDefault="00000000">
      <w:pPr>
        <w:ind w:hanging="180"/>
        <w:jc w:val="both"/>
        <w:rPr>
          <w:rFonts w:ascii="Times New Roman" w:hAnsi="Times New Roman" w:cs="Times New Roman"/>
          <w:b/>
          <w:bCs/>
          <w:sz w:val="40"/>
          <w:szCs w:val="40"/>
        </w:rPr>
      </w:pPr>
      <w:r>
        <w:rPr>
          <w:rFonts w:ascii="Times New Roman" w:hAnsi="Times New Roman" w:cs="Times New Roman"/>
          <w:b/>
          <w:bCs/>
          <w:color w:val="000000"/>
          <w:sz w:val="40"/>
          <w:szCs w:val="40"/>
          <w14:textFill>
            <w14:solidFill>
              <w14:srgbClr w14:val="000000">
                <w14:lumMod w14:val="75000"/>
                <w14:lumOff w14:val="25000"/>
              </w14:srgbClr>
            </w14:solidFill>
          </w14:textFill>
        </w:rPr>
        <w:t xml:space="preserve"> </w:t>
      </w:r>
      <w:r>
        <w:rPr>
          <w:rFonts w:ascii="Times New Roman" w:hAnsi="Times New Roman" w:cs="Times New Roman"/>
          <w:b/>
          <w:bCs/>
          <w:noProof/>
          <w:sz w:val="40"/>
          <w:szCs w:val="40"/>
        </w:rPr>
        <mc:AlternateContent>
          <mc:Choice Requires="wps">
            <w:drawing>
              <wp:anchor distT="0" distB="2743200" distL="182880" distR="182880" simplePos="0" relativeHeight="251667456" behindDoc="0" locked="0" layoutInCell="1" allowOverlap="1" wp14:anchorId="71199B0E" wp14:editId="7E5E6630">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wps:spPr>
                      <wps:txbx>
                        <w:txbxContent>
                          <w:p w14:paraId="35125ECC" w14:textId="77777777" w:rsidR="00285FAF" w:rsidRDefault="00000000">
                            <w:pPr>
                              <w:pStyle w:val="Quote"/>
                              <w:rPr>
                                <w:rStyle w:val="QuoteChar"/>
                                <w:i/>
                                <w:iCs/>
                              </w:rPr>
                            </w:pPr>
                            <w:r>
                              <w:rPr>
                                <w:rStyle w:val="QuoteChar"/>
                                <w:i/>
                                <w:iCs/>
                              </w:rPr>
                              <w:t>Learning Outcome(s):</w:t>
                            </w:r>
                          </w:p>
                          <w:p w14:paraId="1CCB8E94" w14:textId="77777777" w:rsidR="00285FAF" w:rsidRDefault="00285FAF">
                            <w:pPr>
                              <w:rPr>
                                <w:i/>
                                <w:iCs/>
                                <w:color w:val="FF0000"/>
                                <w14:textFill>
                                  <w14:solidFill>
                                    <w14:srgbClr w14:val="FF0000">
                                      <w14:lumMod w14:val="75000"/>
                                      <w14:lumOff w14:val="25000"/>
                                    </w14:srgbClr>
                                  </w14:solidFill>
                                </w14:textFill>
                              </w:rPr>
                            </w:pPr>
                          </w:p>
                          <w:p w14:paraId="48298EC5" w14:textId="77777777" w:rsidR="00285FAF" w:rsidRDefault="00000000">
                            <w:pPr>
                              <w:pStyle w:val="NormalWeb"/>
                              <w:shd w:val="clear" w:color="auto" w:fill="FFFFFF"/>
                              <w:spacing w:before="0" w:beforeAutospacing="0" w:after="0" w:afterAutospacing="0" w:line="360" w:lineRule="auto"/>
                              <w:jc w:val="both"/>
                              <w:rPr>
                                <w:i/>
                                <w:iCs/>
                                <w:color w:val="FF0000"/>
                                <w:sz w:val="27"/>
                                <w:szCs w:val="27"/>
                                <w14:textFill>
                                  <w14:solidFill>
                                    <w14:srgbClr w14:val="FF0000">
                                      <w14:lumMod w14:val="75000"/>
                                      <w14:lumOff w14:val="25000"/>
                                    </w14:srgbClr>
                                  </w14:solidFill>
                                </w14:textFill>
                              </w:rPr>
                            </w:pPr>
                            <w:bookmarkStart w:id="3" w:name="_Hlk83660964"/>
                            <w:r>
                              <w:rPr>
                                <w:rFonts w:asciiTheme="minorHAnsi" w:eastAsiaTheme="minorHAnsi" w:hAnsiTheme="minorHAnsi" w:cstheme="minorBidi"/>
                                <w:i/>
                                <w:iCs/>
                                <w:color w:val="FF0000"/>
                                <w:sz w:val="20"/>
                                <w:szCs w:val="20"/>
                                <w:lang w:eastAsia="ja-JP"/>
                                <w14:textFill>
                                  <w14:solidFill>
                                    <w14:srgbClr w14:val="FF0000">
                                      <w14:lumMod w14:val="75000"/>
                                      <w14:lumOff w14:val="25000"/>
                                    </w14:srgbClr>
                                  </w14:solidFill>
                                </w14:textFill>
                              </w:rPr>
                              <w:t>CLO1, CLO2, CLO3, CLO4, CLO5</w:t>
                            </w:r>
                          </w:p>
                          <w:p w14:paraId="7D56EE95" w14:textId="77777777" w:rsidR="00285FAF" w:rsidRDefault="00285FAF">
                            <w:pPr>
                              <w:pStyle w:val="NormalWeb"/>
                              <w:shd w:val="clear" w:color="auto" w:fill="FFFFFF"/>
                              <w:spacing w:before="0" w:beforeAutospacing="0" w:after="0" w:afterAutospacing="0"/>
                              <w:rPr>
                                <w:i/>
                                <w:iCs/>
                                <w:color w:val="FF0000"/>
                                <w:sz w:val="27"/>
                                <w:szCs w:val="27"/>
                                <w14:textFill>
                                  <w14:solidFill>
                                    <w14:srgbClr w14:val="FF0000">
                                      <w14:lumMod w14:val="75000"/>
                                      <w14:lumOff w14:val="25000"/>
                                    </w14:srgbClr>
                                  </w14:solidFill>
                                </w14:textFill>
                              </w:rPr>
                            </w:pPr>
                          </w:p>
                          <w:p w14:paraId="0B0BD43A" w14:textId="77777777" w:rsidR="00285FAF" w:rsidRDefault="00285FAF">
                            <w:pPr>
                              <w:rPr>
                                <w:color w:val="000000"/>
                                <w:sz w:val="24"/>
                                <w:szCs w:val="24"/>
                                <w14:textFill>
                                  <w14:solidFill>
                                    <w14:srgbClr w14:val="000000">
                                      <w14:lumMod w14:val="75000"/>
                                      <w14:lumOff w14:val="25000"/>
                                    </w14:srgbClr>
                                  </w14:solidFill>
                                </w14:textFill>
                              </w:rPr>
                            </w:pPr>
                          </w:p>
                          <w:bookmarkEnd w:id="3"/>
                          <w:p w14:paraId="5FD95F8E" w14:textId="77777777" w:rsidR="00285FAF" w:rsidRDefault="00285FAF"/>
                          <w:p w14:paraId="3133A40D" w14:textId="77777777" w:rsidR="00285FAF" w:rsidRDefault="00285FAF"/>
                          <w:p w14:paraId="25295BEB" w14:textId="77777777" w:rsidR="00285FAF" w:rsidRDefault="00285FAF"/>
                          <w:p w14:paraId="3EB80E01" w14:textId="77777777" w:rsidR="00285FAF" w:rsidRDefault="00285FAF"/>
                          <w:p w14:paraId="35FE08B7" w14:textId="77777777" w:rsidR="00285FAF" w:rsidRDefault="00285FAF">
                            <w:pPr>
                              <w:jc w:val="center"/>
                              <w:rPr>
                                <w:b/>
                                <w:bCs/>
                              </w:rPr>
                            </w:pPr>
                          </w:p>
                          <w:p w14:paraId="6DA131D7" w14:textId="77777777" w:rsidR="00285FAF" w:rsidRDefault="00285FAF">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71199B0E" id="Text Box 1" o:spid="_x0000_s1032" type="#_x0000_t202" alt="Sidebar" style="position:absolute;left:0;text-align:left;margin-left:32.5pt;margin-top:6.6pt;width:95.9pt;height:181.45pt;z-index:25166745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" filled="f" stroked="f">
                <v:textbox inset="3.6pt,0,3.6pt,0">
                  <w:txbxContent>
                    <w:p w14:paraId="35125ECC" w14:textId="77777777" w:rsidR="00285FAF" w:rsidRDefault="00000000">
                      <w:pPr>
                        <w:pStyle w:val="Quote"/>
                        <w:rPr>
                          <w:rStyle w:val="QuoteChar"/>
                          <w:i/>
                          <w:iCs/>
                        </w:rPr>
                      </w:pPr>
                      <w:r>
                        <w:rPr>
                          <w:rStyle w:val="QuoteChar"/>
                          <w:i/>
                          <w:iCs/>
                        </w:rPr>
                        <w:t>Learning Outcome(s):</w:t>
                      </w:r>
                    </w:p>
                    <w:p w14:paraId="1CCB8E94" w14:textId="77777777" w:rsidR="00285FAF" w:rsidRDefault="00285FAF">
                      <w:pPr>
                        <w:rPr>
                          <w:i/>
                          <w:iCs/>
                          <w:color w:val="FF0000"/>
                          <w14:textFill>
                            <w14:solidFill>
                              <w14:srgbClr w14:val="FF0000">
                                <w14:lumMod w14:val="75000"/>
                                <w14:lumOff w14:val="25000"/>
                              </w14:srgbClr>
                            </w14:solidFill>
                          </w14:textFill>
                        </w:rPr>
                      </w:pPr>
                    </w:p>
                    <w:p w14:paraId="48298EC5" w14:textId="77777777" w:rsidR="00285FAF" w:rsidRDefault="00000000">
                      <w:pPr>
                        <w:pStyle w:val="NormalWeb"/>
                        <w:shd w:val="clear" w:color="auto" w:fill="FFFFFF"/>
                        <w:spacing w:before="0" w:beforeAutospacing="0" w:after="0" w:afterAutospacing="0" w:line="360" w:lineRule="auto"/>
                        <w:jc w:val="both"/>
                        <w:rPr>
                          <w:i/>
                          <w:iCs/>
                          <w:color w:val="FF0000"/>
                          <w:sz w:val="27"/>
                          <w:szCs w:val="27"/>
                          <w14:textFill>
                            <w14:solidFill>
                              <w14:srgbClr w14:val="FF0000">
                                <w14:lumMod w14:val="75000"/>
                                <w14:lumOff w14:val="25000"/>
                              </w14:srgbClr>
                            </w14:solidFill>
                          </w14:textFill>
                        </w:rPr>
                      </w:pPr>
                      <w:bookmarkStart w:id="4" w:name="_Hlk83660964"/>
                      <w:r>
                        <w:rPr>
                          <w:rFonts w:asciiTheme="minorHAnsi" w:eastAsiaTheme="minorHAnsi" w:hAnsiTheme="minorHAnsi" w:cstheme="minorBidi"/>
                          <w:i/>
                          <w:iCs/>
                          <w:color w:val="FF0000"/>
                          <w:sz w:val="20"/>
                          <w:szCs w:val="20"/>
                          <w:lang w:eastAsia="ja-JP"/>
                          <w14:textFill>
                            <w14:solidFill>
                              <w14:srgbClr w14:val="FF0000">
                                <w14:lumMod w14:val="75000"/>
                                <w14:lumOff w14:val="25000"/>
                              </w14:srgbClr>
                            </w14:solidFill>
                          </w14:textFill>
                        </w:rPr>
                        <w:t>CLO1, CLO2, CLO3, CLO4, CLO5</w:t>
                      </w:r>
                    </w:p>
                    <w:p w14:paraId="7D56EE95" w14:textId="77777777" w:rsidR="00285FAF" w:rsidRDefault="00285FAF">
                      <w:pPr>
                        <w:pStyle w:val="NormalWeb"/>
                        <w:shd w:val="clear" w:color="auto" w:fill="FFFFFF"/>
                        <w:spacing w:before="0" w:beforeAutospacing="0" w:after="0" w:afterAutospacing="0"/>
                        <w:rPr>
                          <w:i/>
                          <w:iCs/>
                          <w:color w:val="FF0000"/>
                          <w:sz w:val="27"/>
                          <w:szCs w:val="27"/>
                          <w14:textFill>
                            <w14:solidFill>
                              <w14:srgbClr w14:val="FF0000">
                                <w14:lumMod w14:val="75000"/>
                                <w14:lumOff w14:val="25000"/>
                              </w14:srgbClr>
                            </w14:solidFill>
                          </w14:textFill>
                        </w:rPr>
                      </w:pPr>
                    </w:p>
                    <w:p w14:paraId="0B0BD43A" w14:textId="77777777" w:rsidR="00285FAF" w:rsidRDefault="00285FAF">
                      <w:pPr>
                        <w:rPr>
                          <w:color w:val="000000"/>
                          <w:sz w:val="24"/>
                          <w:szCs w:val="24"/>
                          <w14:textFill>
                            <w14:solidFill>
                              <w14:srgbClr w14:val="000000">
                                <w14:lumMod w14:val="75000"/>
                                <w14:lumOff w14:val="25000"/>
                              </w14:srgbClr>
                            </w14:solidFill>
                          </w14:textFill>
                        </w:rPr>
                      </w:pPr>
                    </w:p>
                    <w:bookmarkEnd w:id="4"/>
                    <w:p w14:paraId="5FD95F8E" w14:textId="77777777" w:rsidR="00285FAF" w:rsidRDefault="00285FAF"/>
                    <w:p w14:paraId="3133A40D" w14:textId="77777777" w:rsidR="00285FAF" w:rsidRDefault="00285FAF"/>
                    <w:p w14:paraId="25295BEB" w14:textId="77777777" w:rsidR="00285FAF" w:rsidRDefault="00285FAF"/>
                    <w:p w14:paraId="3EB80E01" w14:textId="77777777" w:rsidR="00285FAF" w:rsidRDefault="00285FAF"/>
                    <w:p w14:paraId="35FE08B7" w14:textId="77777777" w:rsidR="00285FAF" w:rsidRDefault="00285FAF">
                      <w:pPr>
                        <w:jc w:val="center"/>
                        <w:rPr>
                          <w:b/>
                          <w:bCs/>
                        </w:rPr>
                      </w:pPr>
                    </w:p>
                    <w:p w14:paraId="6DA131D7" w14:textId="77777777" w:rsidR="00285FAF" w:rsidRDefault="00285FAF">
                      <w:pPr>
                        <w:jc w:val="center"/>
                        <w:rPr>
                          <w:b/>
                          <w:bCs/>
                        </w:rPr>
                      </w:pPr>
                    </w:p>
                  </w:txbxContent>
                </v:textbox>
                <w10:wrap type="square" side="largest" anchorx="page" anchory="margin"/>
              </v:shape>
            </w:pict>
          </mc:Fallback>
        </mc:AlternateContent>
      </w:r>
      <w:r>
        <w:rPr>
          <w:rFonts w:ascii="Times New Roman" w:hAnsi="Times New Roman" w:cs="Times New Roman"/>
          <w:b/>
          <w:bCs/>
          <w:sz w:val="40"/>
          <w:szCs w:val="40"/>
        </w:rPr>
        <w:t>Design and Implementation of a Smart Clinic Database System</w:t>
      </w:r>
    </w:p>
    <w:p w14:paraId="39E412B7" w14:textId="77777777" w:rsidR="00285FAF" w:rsidRDefault="00000000">
      <w:pPr>
        <w:jc w:val="both"/>
        <w:rPr>
          <w:rFonts w:ascii="Times New Roman" w:hAnsi="Times New Roman" w:cs="Times New Roman"/>
          <w:sz w:val="24"/>
          <w:szCs w:val="24"/>
        </w:rPr>
      </w:pPr>
      <w:r>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7DAEBAA9" w14:textId="77777777" w:rsidR="00285FAF" w:rsidRDefault="00000000">
      <w:pPr>
        <w:jc w:val="both"/>
        <w:rPr>
          <w:rFonts w:ascii="Times New Roman" w:hAnsi="Times New Roman" w:cs="Times New Roman"/>
          <w:sz w:val="24"/>
          <w:szCs w:val="24"/>
        </w:rPr>
      </w:pPr>
      <w:r>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333BF0D6" w14:textId="77777777" w:rsidR="00285FAF" w:rsidRDefault="00000000">
      <w:pPr>
        <w:pStyle w:val="Heading1"/>
      </w:pPr>
      <w:r>
        <w:t>Task 1 – Database Design (6 Marks)</w:t>
      </w:r>
    </w:p>
    <w:p w14:paraId="1D931CEF" w14:textId="77777777" w:rsidR="00285FAF" w:rsidRDefault="00000000">
      <w:pPr>
        <w:pStyle w:val="ListBullet"/>
        <w:rPr>
          <w:rFonts w:ascii="Times New Roman" w:hAnsi="Times New Roman" w:cs="Times New Roman"/>
          <w:sz w:val="24"/>
          <w:szCs w:val="24"/>
        </w:rPr>
      </w:pPr>
      <w:r>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2FC9B279" w14:textId="77777777" w:rsidR="00285FAF" w:rsidRDefault="00000000">
      <w:pPr>
        <w:pStyle w:val="ListBullet"/>
        <w:rPr>
          <w:rFonts w:ascii="Times New Roman" w:hAnsi="Times New Roman" w:cs="Times New Roman"/>
          <w:sz w:val="24"/>
          <w:szCs w:val="24"/>
          <w:lang w:val="es-ES"/>
        </w:rPr>
      </w:pPr>
      <w:r>
        <w:rPr>
          <w:rFonts w:ascii="Times New Roman" w:hAnsi="Times New Roman" w:cs="Times New Roman"/>
          <w:sz w:val="24"/>
          <w:szCs w:val="24"/>
          <w:lang w:val="es-ES"/>
        </w:rPr>
        <w:t>A complete ER/EER diagram.</w:t>
      </w:r>
    </w:p>
    <w:p w14:paraId="67D0A7E4" w14:textId="77777777" w:rsidR="00285FAF" w:rsidRDefault="00000000">
      <w:pPr>
        <w:pStyle w:val="ListBullet"/>
        <w:rPr>
          <w:rFonts w:ascii="Times New Roman" w:hAnsi="Times New Roman" w:cs="Times New Roman"/>
          <w:sz w:val="24"/>
          <w:szCs w:val="24"/>
        </w:rPr>
      </w:pPr>
      <w:r>
        <w:rPr>
          <w:rFonts w:ascii="Times New Roman" w:hAnsi="Times New Roman" w:cs="Times New Roman"/>
          <w:sz w:val="24"/>
          <w:szCs w:val="24"/>
        </w:rPr>
        <w:t>Primary and foreign keys.</w:t>
      </w:r>
    </w:p>
    <w:p w14:paraId="4AC5D129" w14:textId="77777777" w:rsidR="00285FAF" w:rsidRDefault="00000000">
      <w:pPr>
        <w:pStyle w:val="ListBullet"/>
        <w:rPr>
          <w:rFonts w:ascii="Times New Roman" w:hAnsi="Times New Roman" w:cs="Times New Roman"/>
          <w:sz w:val="24"/>
          <w:szCs w:val="24"/>
        </w:rPr>
      </w:pPr>
      <w:r>
        <w:rPr>
          <w:rFonts w:ascii="Times New Roman" w:hAnsi="Times New Roman" w:cs="Times New Roman"/>
          <w:sz w:val="24"/>
          <w:szCs w:val="24"/>
        </w:rPr>
        <w:t>Appropriate relationships with cardinality.</w:t>
      </w:r>
    </w:p>
    <w:p w14:paraId="21F5EAFD" w14:textId="77777777" w:rsidR="00285FAF" w:rsidRDefault="00000000">
      <w:pPr>
        <w:pStyle w:val="ListBullet"/>
        <w:rPr>
          <w:rFonts w:ascii="Times New Roman" w:hAnsi="Times New Roman" w:cs="Times New Roman"/>
          <w:sz w:val="24"/>
          <w:szCs w:val="24"/>
        </w:rPr>
      </w:pPr>
      <w:r>
        <w:rPr>
          <w:rFonts w:ascii="Times New Roman" w:hAnsi="Times New Roman" w:cs="Times New Roman"/>
          <w:sz w:val="24"/>
          <w:szCs w:val="24"/>
        </w:rPr>
        <w:t>At least one specialization/generalization (EER feature).</w:t>
      </w:r>
    </w:p>
    <w:p w14:paraId="72449E42" w14:textId="77777777" w:rsidR="00285FAF" w:rsidRDefault="00000000">
      <w:pPr>
        <w:pStyle w:val="ListBullet"/>
        <w:rPr>
          <w:rFonts w:ascii="Times New Roman" w:hAnsi="Times New Roman" w:cs="Times New Roman"/>
          <w:sz w:val="24"/>
          <w:szCs w:val="24"/>
        </w:rPr>
      </w:pPr>
      <w:r>
        <w:rPr>
          <w:rFonts w:ascii="Times New Roman" w:hAnsi="Times New Roman" w:cs="Times New Roman"/>
          <w:sz w:val="24"/>
          <w:szCs w:val="24"/>
        </w:rPr>
        <w:t>Any assumptions made during the design process.</w:t>
      </w:r>
    </w:p>
    <w:p w14:paraId="4D784C93" w14:textId="77777777" w:rsidR="00285FAF" w:rsidRDefault="00285FAF">
      <w:pPr>
        <w:pStyle w:val="ListBullet"/>
        <w:numPr>
          <w:ilvl w:val="0"/>
          <w:numId w:val="0"/>
        </w:numPr>
        <w:ind w:left="576" w:hanging="288"/>
        <w:rPr>
          <w:rFonts w:ascii="Times New Roman" w:hAnsi="Times New Roman" w:cs="Times New Roman"/>
          <w:sz w:val="24"/>
          <w:szCs w:val="24"/>
        </w:rPr>
      </w:pPr>
    </w:p>
    <w:p w14:paraId="1B1E9452" w14:textId="77777777" w:rsidR="00285FAF" w:rsidRDefault="00000000">
      <w:pPr>
        <w:pStyle w:val="IT"/>
        <w:rPr>
          <w:b/>
          <w:bCs/>
        </w:rPr>
      </w:pPr>
      <w:bookmarkStart w:id="4" w:name="_Hlk235258935"/>
      <w:r>
        <w:rPr>
          <w:b/>
          <w:bCs/>
        </w:rPr>
        <w:t>Answer:</w:t>
      </w:r>
    </w:p>
    <w:p w14:paraId="6E0665C9" w14:textId="77777777" w:rsidR="00B16CAF" w:rsidRPr="00AB4526" w:rsidRDefault="00B16CAF" w:rsidP="00B16CAF">
      <w:pPr>
        <w:pStyle w:val="IT"/>
        <w:rPr>
          <w:b/>
          <w:bCs/>
          <w:lang w:bidi="ar-EG"/>
        </w:rPr>
      </w:pPr>
      <w:bookmarkStart w:id="5" w:name="_Hlk235363843"/>
      <w:r w:rsidRPr="00AB4526">
        <w:rPr>
          <w:b/>
          <w:bCs/>
          <w:lang w:bidi="ar-EG"/>
        </w:rPr>
        <w:t>Database Design</w:t>
      </w:r>
    </w:p>
    <w:p w14:paraId="067BCF8D" w14:textId="77777777" w:rsidR="00B16CAF" w:rsidRPr="00AB4526" w:rsidRDefault="00B16CAF" w:rsidP="00B16CAF">
      <w:pPr>
        <w:pStyle w:val="IT"/>
        <w:rPr>
          <w:lang w:bidi="ar-EG"/>
        </w:rPr>
      </w:pPr>
      <w:r w:rsidRPr="00AB4526">
        <w:rPr>
          <w:lang w:bidi="ar-EG"/>
        </w:rPr>
        <w:t xml:space="preserve">The Smart Clinic Database System can be designed using six main entities: </w:t>
      </w:r>
      <w:r w:rsidRPr="00AB4526">
        <w:rPr>
          <w:b/>
          <w:bCs/>
          <w:lang w:bidi="ar-EG"/>
        </w:rPr>
        <w:t>Patient, Doctor, Appointment, Treatment, Medicine, and Payment</w:t>
      </w:r>
      <w:r w:rsidRPr="00AB4526">
        <w:rPr>
          <w:lang w:bidi="ar-EG"/>
        </w:rPr>
        <w:t>. The design uses primary keys to uniquely identify records and foreign keys to connect related entities. The relationships follow the normal ER/EER rules for cardinality and participation.</w:t>
      </w:r>
    </w:p>
    <w:p w14:paraId="56D60DB1" w14:textId="77777777" w:rsidR="00B16CAF" w:rsidRPr="00AB4526" w:rsidRDefault="00B16CAF" w:rsidP="00B16CAF">
      <w:pPr>
        <w:pStyle w:val="IT"/>
        <w:rPr>
          <w:b/>
          <w:bCs/>
          <w:lang w:bidi="ar-EG"/>
        </w:rPr>
      </w:pPr>
      <w:r w:rsidRPr="00AB4526">
        <w:rPr>
          <w:b/>
          <w:bCs/>
          <w:lang w:bidi="ar-EG"/>
        </w:rPr>
        <w:t>1. Entities and Attributes</w:t>
      </w:r>
    </w:p>
    <w:tbl>
      <w:tblPr>
        <w:tblStyle w:val="TableGridLight"/>
        <w:tblW w:w="0" w:type="auto"/>
        <w:tblLook w:val="04A0" w:firstRow="1" w:lastRow="0" w:firstColumn="1" w:lastColumn="0" w:noHBand="0" w:noVBand="1"/>
      </w:tblPr>
      <w:tblGrid>
        <w:gridCol w:w="1577"/>
        <w:gridCol w:w="2915"/>
        <w:gridCol w:w="1856"/>
        <w:gridCol w:w="2066"/>
      </w:tblGrid>
      <w:tr w:rsidR="00B16CAF" w:rsidRPr="00AB4526" w14:paraId="2C0DDC21" w14:textId="77777777" w:rsidTr="00EA4B15">
        <w:tc>
          <w:tcPr>
            <w:tcW w:w="0" w:type="auto"/>
            <w:hideMark/>
          </w:tcPr>
          <w:p w14:paraId="6CD8255A" w14:textId="77777777" w:rsidR="00B16CAF" w:rsidRPr="00AB4526" w:rsidRDefault="00B16CAF" w:rsidP="00EA4B15">
            <w:pPr>
              <w:pStyle w:val="IT"/>
              <w:rPr>
                <w:b/>
                <w:bCs/>
                <w:lang w:bidi="ar-EG"/>
              </w:rPr>
            </w:pPr>
            <w:r w:rsidRPr="00AB4526">
              <w:rPr>
                <w:b/>
                <w:bCs/>
                <w:lang w:bidi="ar-EG"/>
              </w:rPr>
              <w:t>Entity</w:t>
            </w:r>
          </w:p>
        </w:tc>
        <w:tc>
          <w:tcPr>
            <w:tcW w:w="0" w:type="auto"/>
            <w:hideMark/>
          </w:tcPr>
          <w:p w14:paraId="3B1DD6AC" w14:textId="77777777" w:rsidR="00B16CAF" w:rsidRPr="00AB4526" w:rsidRDefault="00B16CAF" w:rsidP="00EA4B15">
            <w:pPr>
              <w:pStyle w:val="IT"/>
              <w:rPr>
                <w:b/>
                <w:bCs/>
                <w:lang w:bidi="ar-EG"/>
              </w:rPr>
            </w:pPr>
            <w:r w:rsidRPr="00AB4526">
              <w:rPr>
                <w:b/>
                <w:bCs/>
                <w:lang w:bidi="ar-EG"/>
              </w:rPr>
              <w:t>Main Attributes</w:t>
            </w:r>
          </w:p>
        </w:tc>
        <w:tc>
          <w:tcPr>
            <w:tcW w:w="0" w:type="auto"/>
            <w:hideMark/>
          </w:tcPr>
          <w:p w14:paraId="02C14A66" w14:textId="77777777" w:rsidR="00B16CAF" w:rsidRPr="00AB4526" w:rsidRDefault="00B16CAF" w:rsidP="00EA4B15">
            <w:pPr>
              <w:pStyle w:val="IT"/>
              <w:rPr>
                <w:b/>
                <w:bCs/>
                <w:lang w:bidi="ar-EG"/>
              </w:rPr>
            </w:pPr>
            <w:r w:rsidRPr="00AB4526">
              <w:rPr>
                <w:b/>
                <w:bCs/>
                <w:lang w:bidi="ar-EG"/>
              </w:rPr>
              <w:t>Primary Key</w:t>
            </w:r>
          </w:p>
        </w:tc>
        <w:tc>
          <w:tcPr>
            <w:tcW w:w="0" w:type="auto"/>
            <w:hideMark/>
          </w:tcPr>
          <w:p w14:paraId="4C4FCA39" w14:textId="77777777" w:rsidR="00B16CAF" w:rsidRPr="00AB4526" w:rsidRDefault="00B16CAF" w:rsidP="00EA4B15">
            <w:pPr>
              <w:pStyle w:val="IT"/>
              <w:rPr>
                <w:b/>
                <w:bCs/>
                <w:lang w:bidi="ar-EG"/>
              </w:rPr>
            </w:pPr>
            <w:r w:rsidRPr="00AB4526">
              <w:rPr>
                <w:b/>
                <w:bCs/>
                <w:lang w:bidi="ar-EG"/>
              </w:rPr>
              <w:t>Foreign Key</w:t>
            </w:r>
          </w:p>
        </w:tc>
      </w:tr>
      <w:tr w:rsidR="00B16CAF" w:rsidRPr="00AB4526" w14:paraId="29011FF4" w14:textId="77777777" w:rsidTr="00EA4B15">
        <w:tc>
          <w:tcPr>
            <w:tcW w:w="0" w:type="auto"/>
            <w:hideMark/>
          </w:tcPr>
          <w:p w14:paraId="2AC2AC4A" w14:textId="77777777" w:rsidR="00B16CAF" w:rsidRPr="00AB4526" w:rsidRDefault="00B16CAF" w:rsidP="00EA4B15">
            <w:pPr>
              <w:pStyle w:val="IT"/>
              <w:rPr>
                <w:lang w:bidi="ar-EG"/>
              </w:rPr>
            </w:pPr>
            <w:r w:rsidRPr="00AB4526">
              <w:rPr>
                <w:b/>
                <w:bCs/>
                <w:lang w:bidi="ar-EG"/>
              </w:rPr>
              <w:t>Patient</w:t>
            </w:r>
          </w:p>
        </w:tc>
        <w:tc>
          <w:tcPr>
            <w:tcW w:w="0" w:type="auto"/>
            <w:hideMark/>
          </w:tcPr>
          <w:p w14:paraId="0958659B" w14:textId="77777777" w:rsidR="00B16CAF" w:rsidRPr="00AB4526" w:rsidRDefault="00B16CAF" w:rsidP="00EA4B15">
            <w:pPr>
              <w:pStyle w:val="IT"/>
              <w:rPr>
                <w:lang w:bidi="ar-EG"/>
              </w:rPr>
            </w:pPr>
            <w:r w:rsidRPr="00AB4526">
              <w:rPr>
                <w:lang w:bidi="ar-EG"/>
              </w:rPr>
              <w:t>Patient_ID, National_ID, Full_Name, Date_of_Birth, Gender, Phone, Email, Address</w:t>
            </w:r>
          </w:p>
        </w:tc>
        <w:tc>
          <w:tcPr>
            <w:tcW w:w="0" w:type="auto"/>
            <w:hideMark/>
          </w:tcPr>
          <w:p w14:paraId="1F3EB32B" w14:textId="77777777" w:rsidR="00B16CAF" w:rsidRPr="00AB4526" w:rsidRDefault="00B16CAF" w:rsidP="00EA4B15">
            <w:pPr>
              <w:pStyle w:val="IT"/>
              <w:rPr>
                <w:lang w:bidi="ar-EG"/>
              </w:rPr>
            </w:pPr>
            <w:r w:rsidRPr="00AB4526">
              <w:rPr>
                <w:lang w:bidi="ar-EG"/>
              </w:rPr>
              <w:t>Patient_ID</w:t>
            </w:r>
          </w:p>
        </w:tc>
        <w:tc>
          <w:tcPr>
            <w:tcW w:w="0" w:type="auto"/>
            <w:hideMark/>
          </w:tcPr>
          <w:p w14:paraId="436C3384" w14:textId="77777777" w:rsidR="00B16CAF" w:rsidRPr="00AB4526" w:rsidRDefault="00B16CAF" w:rsidP="00EA4B15">
            <w:pPr>
              <w:pStyle w:val="IT"/>
              <w:rPr>
                <w:lang w:bidi="ar-EG"/>
              </w:rPr>
            </w:pPr>
            <w:r w:rsidRPr="00AB4526">
              <w:rPr>
                <w:lang w:bidi="ar-EG"/>
              </w:rPr>
              <w:t>—</w:t>
            </w:r>
          </w:p>
        </w:tc>
      </w:tr>
      <w:tr w:rsidR="00B16CAF" w:rsidRPr="00AB4526" w14:paraId="1340B5B9" w14:textId="77777777" w:rsidTr="00EA4B15">
        <w:tc>
          <w:tcPr>
            <w:tcW w:w="0" w:type="auto"/>
            <w:hideMark/>
          </w:tcPr>
          <w:p w14:paraId="2B3394AE" w14:textId="77777777" w:rsidR="00B16CAF" w:rsidRPr="00AB4526" w:rsidRDefault="00B16CAF" w:rsidP="00EA4B15">
            <w:pPr>
              <w:pStyle w:val="IT"/>
              <w:rPr>
                <w:lang w:bidi="ar-EG"/>
              </w:rPr>
            </w:pPr>
            <w:r w:rsidRPr="00AB4526">
              <w:rPr>
                <w:b/>
                <w:bCs/>
                <w:lang w:bidi="ar-EG"/>
              </w:rPr>
              <w:t>Doctor</w:t>
            </w:r>
          </w:p>
        </w:tc>
        <w:tc>
          <w:tcPr>
            <w:tcW w:w="0" w:type="auto"/>
            <w:hideMark/>
          </w:tcPr>
          <w:p w14:paraId="74DBA429" w14:textId="77777777" w:rsidR="00B16CAF" w:rsidRPr="00AB4526" w:rsidRDefault="00B16CAF" w:rsidP="00EA4B15">
            <w:pPr>
              <w:pStyle w:val="IT"/>
              <w:rPr>
                <w:lang w:bidi="ar-EG"/>
              </w:rPr>
            </w:pPr>
            <w:r w:rsidRPr="00AB4526">
              <w:rPr>
                <w:lang w:bidi="ar-EG"/>
              </w:rPr>
              <w:t>Doctor_ID, Full_Name, Specialty, License_No, Phone, Email, Doctor_Type</w:t>
            </w:r>
          </w:p>
        </w:tc>
        <w:tc>
          <w:tcPr>
            <w:tcW w:w="0" w:type="auto"/>
            <w:hideMark/>
          </w:tcPr>
          <w:p w14:paraId="2935A7A4" w14:textId="77777777" w:rsidR="00B16CAF" w:rsidRPr="00AB4526" w:rsidRDefault="00B16CAF" w:rsidP="00EA4B15">
            <w:pPr>
              <w:pStyle w:val="IT"/>
              <w:rPr>
                <w:lang w:bidi="ar-EG"/>
              </w:rPr>
            </w:pPr>
            <w:r w:rsidRPr="00AB4526">
              <w:rPr>
                <w:lang w:bidi="ar-EG"/>
              </w:rPr>
              <w:t>Doctor_ID</w:t>
            </w:r>
          </w:p>
        </w:tc>
        <w:tc>
          <w:tcPr>
            <w:tcW w:w="0" w:type="auto"/>
            <w:hideMark/>
          </w:tcPr>
          <w:p w14:paraId="0A6D040A" w14:textId="77777777" w:rsidR="00B16CAF" w:rsidRPr="00AB4526" w:rsidRDefault="00B16CAF" w:rsidP="00EA4B15">
            <w:pPr>
              <w:pStyle w:val="IT"/>
              <w:rPr>
                <w:lang w:bidi="ar-EG"/>
              </w:rPr>
            </w:pPr>
            <w:r w:rsidRPr="00AB4526">
              <w:rPr>
                <w:lang w:bidi="ar-EG"/>
              </w:rPr>
              <w:t>—</w:t>
            </w:r>
          </w:p>
        </w:tc>
      </w:tr>
      <w:tr w:rsidR="00B16CAF" w:rsidRPr="00AB4526" w14:paraId="01DC30B0" w14:textId="77777777" w:rsidTr="00EA4B15">
        <w:tc>
          <w:tcPr>
            <w:tcW w:w="0" w:type="auto"/>
            <w:hideMark/>
          </w:tcPr>
          <w:p w14:paraId="348835A0" w14:textId="77777777" w:rsidR="00B16CAF" w:rsidRPr="00AB4526" w:rsidRDefault="00B16CAF" w:rsidP="00EA4B15">
            <w:pPr>
              <w:pStyle w:val="IT"/>
              <w:rPr>
                <w:lang w:bidi="ar-EG"/>
              </w:rPr>
            </w:pPr>
            <w:r w:rsidRPr="00AB4526">
              <w:rPr>
                <w:b/>
                <w:bCs/>
                <w:lang w:bidi="ar-EG"/>
              </w:rPr>
              <w:t>Appointment</w:t>
            </w:r>
          </w:p>
        </w:tc>
        <w:tc>
          <w:tcPr>
            <w:tcW w:w="0" w:type="auto"/>
            <w:hideMark/>
          </w:tcPr>
          <w:p w14:paraId="687E1689" w14:textId="77777777" w:rsidR="00B16CAF" w:rsidRPr="00AB4526" w:rsidRDefault="00B16CAF" w:rsidP="00EA4B15">
            <w:pPr>
              <w:pStyle w:val="IT"/>
              <w:rPr>
                <w:lang w:bidi="ar-EG"/>
              </w:rPr>
            </w:pPr>
            <w:r w:rsidRPr="00AB4526">
              <w:rPr>
                <w:lang w:bidi="ar-EG"/>
              </w:rPr>
              <w:t>Appointment_ID, Appointment_Date, Appointment_Time, Visit_Reason, Status</w:t>
            </w:r>
          </w:p>
        </w:tc>
        <w:tc>
          <w:tcPr>
            <w:tcW w:w="0" w:type="auto"/>
            <w:hideMark/>
          </w:tcPr>
          <w:p w14:paraId="483376B0" w14:textId="77777777" w:rsidR="00B16CAF" w:rsidRPr="00AB4526" w:rsidRDefault="00B16CAF" w:rsidP="00EA4B15">
            <w:pPr>
              <w:pStyle w:val="IT"/>
              <w:rPr>
                <w:lang w:bidi="ar-EG"/>
              </w:rPr>
            </w:pPr>
            <w:r w:rsidRPr="00AB4526">
              <w:rPr>
                <w:lang w:bidi="ar-EG"/>
              </w:rPr>
              <w:t>Appointment_ID</w:t>
            </w:r>
          </w:p>
        </w:tc>
        <w:tc>
          <w:tcPr>
            <w:tcW w:w="0" w:type="auto"/>
            <w:hideMark/>
          </w:tcPr>
          <w:p w14:paraId="795D0D82" w14:textId="77777777" w:rsidR="00B16CAF" w:rsidRPr="00AB4526" w:rsidRDefault="00B16CAF" w:rsidP="00EA4B15">
            <w:pPr>
              <w:pStyle w:val="IT"/>
              <w:rPr>
                <w:lang w:bidi="ar-EG"/>
              </w:rPr>
            </w:pPr>
            <w:r w:rsidRPr="00AB4526">
              <w:rPr>
                <w:lang w:bidi="ar-EG"/>
              </w:rPr>
              <w:t>Patient_ID, Doctor_ID</w:t>
            </w:r>
          </w:p>
        </w:tc>
      </w:tr>
      <w:tr w:rsidR="00B16CAF" w:rsidRPr="00AB4526" w14:paraId="6CDC7336" w14:textId="77777777" w:rsidTr="00EA4B15">
        <w:tc>
          <w:tcPr>
            <w:tcW w:w="0" w:type="auto"/>
            <w:hideMark/>
          </w:tcPr>
          <w:p w14:paraId="7744782C" w14:textId="77777777" w:rsidR="00B16CAF" w:rsidRPr="00AB4526" w:rsidRDefault="00B16CAF" w:rsidP="00EA4B15">
            <w:pPr>
              <w:pStyle w:val="IT"/>
              <w:rPr>
                <w:lang w:bidi="ar-EG"/>
              </w:rPr>
            </w:pPr>
            <w:r w:rsidRPr="00AB4526">
              <w:rPr>
                <w:b/>
                <w:bCs/>
                <w:lang w:bidi="ar-EG"/>
              </w:rPr>
              <w:t>Treatment</w:t>
            </w:r>
          </w:p>
        </w:tc>
        <w:tc>
          <w:tcPr>
            <w:tcW w:w="0" w:type="auto"/>
            <w:hideMark/>
          </w:tcPr>
          <w:p w14:paraId="18C31E95" w14:textId="77777777" w:rsidR="00B16CAF" w:rsidRPr="00AB4526" w:rsidRDefault="00B16CAF" w:rsidP="00EA4B15">
            <w:pPr>
              <w:pStyle w:val="IT"/>
              <w:rPr>
                <w:lang w:bidi="ar-EG"/>
              </w:rPr>
            </w:pPr>
            <w:r w:rsidRPr="00AB4526">
              <w:rPr>
                <w:lang w:bidi="ar-EG"/>
              </w:rPr>
              <w:t>Treatment_ID, Diagnosis, Procedure_Name, Notes, Cost</w:t>
            </w:r>
          </w:p>
        </w:tc>
        <w:tc>
          <w:tcPr>
            <w:tcW w:w="0" w:type="auto"/>
            <w:hideMark/>
          </w:tcPr>
          <w:p w14:paraId="10790895" w14:textId="77777777" w:rsidR="00B16CAF" w:rsidRPr="00AB4526" w:rsidRDefault="00B16CAF" w:rsidP="00EA4B15">
            <w:pPr>
              <w:pStyle w:val="IT"/>
              <w:rPr>
                <w:lang w:bidi="ar-EG"/>
              </w:rPr>
            </w:pPr>
            <w:r w:rsidRPr="00AB4526">
              <w:rPr>
                <w:lang w:bidi="ar-EG"/>
              </w:rPr>
              <w:t>Treatment_ID</w:t>
            </w:r>
          </w:p>
        </w:tc>
        <w:tc>
          <w:tcPr>
            <w:tcW w:w="0" w:type="auto"/>
            <w:hideMark/>
          </w:tcPr>
          <w:p w14:paraId="0E4AF66D" w14:textId="77777777" w:rsidR="00B16CAF" w:rsidRPr="00AB4526" w:rsidRDefault="00B16CAF" w:rsidP="00EA4B15">
            <w:pPr>
              <w:pStyle w:val="IT"/>
              <w:rPr>
                <w:lang w:bidi="ar-EG"/>
              </w:rPr>
            </w:pPr>
            <w:r w:rsidRPr="00AB4526">
              <w:rPr>
                <w:lang w:bidi="ar-EG"/>
              </w:rPr>
              <w:t>Appointment_ID, Medicine_ID</w:t>
            </w:r>
          </w:p>
        </w:tc>
      </w:tr>
      <w:tr w:rsidR="00B16CAF" w:rsidRPr="00AB4526" w14:paraId="33B9AC70" w14:textId="77777777" w:rsidTr="00EA4B15">
        <w:tc>
          <w:tcPr>
            <w:tcW w:w="0" w:type="auto"/>
            <w:hideMark/>
          </w:tcPr>
          <w:p w14:paraId="603CC09F" w14:textId="77777777" w:rsidR="00B16CAF" w:rsidRPr="00AB4526" w:rsidRDefault="00B16CAF" w:rsidP="00EA4B15">
            <w:pPr>
              <w:pStyle w:val="IT"/>
              <w:rPr>
                <w:lang w:bidi="ar-EG"/>
              </w:rPr>
            </w:pPr>
            <w:r w:rsidRPr="00AB4526">
              <w:rPr>
                <w:b/>
                <w:bCs/>
                <w:lang w:bidi="ar-EG"/>
              </w:rPr>
              <w:t>Medicine</w:t>
            </w:r>
          </w:p>
        </w:tc>
        <w:tc>
          <w:tcPr>
            <w:tcW w:w="0" w:type="auto"/>
            <w:hideMark/>
          </w:tcPr>
          <w:p w14:paraId="15B68415" w14:textId="77777777" w:rsidR="00B16CAF" w:rsidRPr="00AB4526" w:rsidRDefault="00B16CAF" w:rsidP="00EA4B15">
            <w:pPr>
              <w:pStyle w:val="IT"/>
              <w:rPr>
                <w:lang w:bidi="ar-EG"/>
              </w:rPr>
            </w:pPr>
            <w:r w:rsidRPr="00AB4526">
              <w:rPr>
                <w:lang w:bidi="ar-EG"/>
              </w:rPr>
              <w:t>Medicine_ID, Medicine_Name, Description, Unit_Price, Stock_Quantity</w:t>
            </w:r>
          </w:p>
        </w:tc>
        <w:tc>
          <w:tcPr>
            <w:tcW w:w="0" w:type="auto"/>
            <w:hideMark/>
          </w:tcPr>
          <w:p w14:paraId="15F5D7D3" w14:textId="77777777" w:rsidR="00B16CAF" w:rsidRPr="00AB4526" w:rsidRDefault="00B16CAF" w:rsidP="00EA4B15">
            <w:pPr>
              <w:pStyle w:val="IT"/>
              <w:rPr>
                <w:lang w:bidi="ar-EG"/>
              </w:rPr>
            </w:pPr>
            <w:r w:rsidRPr="00AB4526">
              <w:rPr>
                <w:lang w:bidi="ar-EG"/>
              </w:rPr>
              <w:t>Medicine_ID</w:t>
            </w:r>
          </w:p>
        </w:tc>
        <w:tc>
          <w:tcPr>
            <w:tcW w:w="0" w:type="auto"/>
            <w:hideMark/>
          </w:tcPr>
          <w:p w14:paraId="136563FD" w14:textId="77777777" w:rsidR="00B16CAF" w:rsidRPr="00AB4526" w:rsidRDefault="00B16CAF" w:rsidP="00EA4B15">
            <w:pPr>
              <w:pStyle w:val="IT"/>
              <w:rPr>
                <w:lang w:bidi="ar-EG"/>
              </w:rPr>
            </w:pPr>
            <w:r w:rsidRPr="00AB4526">
              <w:rPr>
                <w:lang w:bidi="ar-EG"/>
              </w:rPr>
              <w:t>—</w:t>
            </w:r>
          </w:p>
        </w:tc>
      </w:tr>
      <w:tr w:rsidR="00B16CAF" w:rsidRPr="00AB4526" w14:paraId="2C33C168" w14:textId="77777777" w:rsidTr="00EA4B15">
        <w:tc>
          <w:tcPr>
            <w:tcW w:w="0" w:type="auto"/>
            <w:hideMark/>
          </w:tcPr>
          <w:p w14:paraId="7519221F" w14:textId="77777777" w:rsidR="00B16CAF" w:rsidRPr="00AB4526" w:rsidRDefault="00B16CAF" w:rsidP="00EA4B15">
            <w:pPr>
              <w:pStyle w:val="IT"/>
              <w:rPr>
                <w:lang w:bidi="ar-EG"/>
              </w:rPr>
            </w:pPr>
            <w:r w:rsidRPr="00AB4526">
              <w:rPr>
                <w:b/>
                <w:bCs/>
                <w:lang w:bidi="ar-EG"/>
              </w:rPr>
              <w:t>Payment</w:t>
            </w:r>
          </w:p>
        </w:tc>
        <w:tc>
          <w:tcPr>
            <w:tcW w:w="0" w:type="auto"/>
            <w:hideMark/>
          </w:tcPr>
          <w:p w14:paraId="603EEC81" w14:textId="77777777" w:rsidR="00B16CAF" w:rsidRPr="00AB4526" w:rsidRDefault="00B16CAF" w:rsidP="00EA4B15">
            <w:pPr>
              <w:pStyle w:val="IT"/>
              <w:rPr>
                <w:lang w:bidi="ar-EG"/>
              </w:rPr>
            </w:pPr>
            <w:r w:rsidRPr="00AB4526">
              <w:rPr>
                <w:lang w:bidi="ar-EG"/>
              </w:rPr>
              <w:t>Payment_ID, Amount, Payment_Date, Payment_Method, Payment_Status, Payment_Type</w:t>
            </w:r>
          </w:p>
        </w:tc>
        <w:tc>
          <w:tcPr>
            <w:tcW w:w="0" w:type="auto"/>
            <w:hideMark/>
          </w:tcPr>
          <w:p w14:paraId="69040AC5" w14:textId="77777777" w:rsidR="00B16CAF" w:rsidRPr="00AB4526" w:rsidRDefault="00B16CAF" w:rsidP="00EA4B15">
            <w:pPr>
              <w:pStyle w:val="IT"/>
              <w:rPr>
                <w:lang w:bidi="ar-EG"/>
              </w:rPr>
            </w:pPr>
            <w:r w:rsidRPr="00AB4526">
              <w:rPr>
                <w:lang w:bidi="ar-EG"/>
              </w:rPr>
              <w:t>Payment_ID</w:t>
            </w:r>
          </w:p>
        </w:tc>
        <w:tc>
          <w:tcPr>
            <w:tcW w:w="0" w:type="auto"/>
            <w:hideMark/>
          </w:tcPr>
          <w:p w14:paraId="5B1E15B6" w14:textId="77777777" w:rsidR="00B16CAF" w:rsidRPr="00AB4526" w:rsidRDefault="00B16CAF" w:rsidP="00EA4B15">
            <w:pPr>
              <w:pStyle w:val="IT"/>
              <w:rPr>
                <w:lang w:bidi="ar-EG"/>
              </w:rPr>
            </w:pPr>
            <w:r w:rsidRPr="00AB4526">
              <w:rPr>
                <w:lang w:bidi="ar-EG"/>
              </w:rPr>
              <w:t>Appointment_ID</w:t>
            </w:r>
          </w:p>
        </w:tc>
      </w:tr>
    </w:tbl>
    <w:p w14:paraId="588F87E6" w14:textId="77777777" w:rsidR="00B16CAF" w:rsidRPr="00AB4526" w:rsidRDefault="00B16CAF" w:rsidP="00B16CAF">
      <w:pPr>
        <w:pStyle w:val="IT"/>
        <w:rPr>
          <w:lang w:bidi="ar-EG"/>
        </w:rPr>
      </w:pPr>
      <w:r w:rsidRPr="00AB4526">
        <w:rPr>
          <w:lang w:bidi="ar-EG"/>
        </w:rPr>
        <w:t xml:space="preserve">Each strong entity has its own primary key. For a binary </w:t>
      </w:r>
      <w:r w:rsidRPr="00AB4526">
        <w:rPr>
          <w:b/>
          <w:bCs/>
          <w:lang w:bidi="ar-EG"/>
        </w:rPr>
        <w:t>1:N relationship</w:t>
      </w:r>
      <w:r w:rsidRPr="00AB4526">
        <w:rPr>
          <w:lang w:bidi="ar-EG"/>
        </w:rPr>
        <w:t>, the primary key of the entity on the one side is stored as a foreign key in the relation on the many side.</w:t>
      </w:r>
    </w:p>
    <w:p w14:paraId="155D6996" w14:textId="77777777" w:rsidR="00B16CAF" w:rsidRPr="00AB4526" w:rsidRDefault="00B16CAF" w:rsidP="00B16CAF">
      <w:pPr>
        <w:pStyle w:val="IT"/>
        <w:rPr>
          <w:b/>
          <w:bCs/>
          <w:lang w:bidi="ar-EG"/>
        </w:rPr>
      </w:pPr>
      <w:r w:rsidRPr="00AB4526">
        <w:rPr>
          <w:b/>
          <w:bCs/>
          <w:lang w:bidi="ar-EG"/>
        </w:rPr>
        <w:t>2. Relationships and Cardinality</w:t>
      </w:r>
    </w:p>
    <w:p w14:paraId="3BA8499A" w14:textId="77777777" w:rsidR="00B16CAF" w:rsidRPr="00AB4526" w:rsidRDefault="00B16CAF" w:rsidP="00B16CAF">
      <w:pPr>
        <w:pStyle w:val="IT"/>
        <w:rPr>
          <w:lang w:bidi="ar-EG"/>
        </w:rPr>
      </w:pPr>
      <w:r w:rsidRPr="00AB4526">
        <w:rPr>
          <w:lang w:bidi="ar-EG"/>
        </w:rPr>
        <w:t>The main relationships are:</w:t>
      </w:r>
    </w:p>
    <w:p w14:paraId="421C75EE" w14:textId="77777777" w:rsidR="00B16CAF" w:rsidRPr="00AB4526" w:rsidRDefault="00B16CAF" w:rsidP="00B16CAF">
      <w:pPr>
        <w:pStyle w:val="IT"/>
        <w:numPr>
          <w:ilvl w:val="0"/>
          <w:numId w:val="9"/>
        </w:numPr>
        <w:jc w:val="left"/>
        <w:rPr>
          <w:lang w:bidi="ar-EG"/>
        </w:rPr>
      </w:pPr>
      <w:r w:rsidRPr="00AB4526">
        <w:rPr>
          <w:b/>
          <w:bCs/>
          <w:lang w:bidi="ar-EG"/>
        </w:rPr>
        <w:t>Patient – Appointment:</w:t>
      </w:r>
      <w:r w:rsidRPr="00AB4526">
        <w:rPr>
          <w:lang w:bidi="ar-EG"/>
        </w:rPr>
        <w:t xml:space="preserve"> One patient may have many appointments, while each appointment belongs to one patient.</w:t>
      </w:r>
      <w:r w:rsidRPr="00AB4526">
        <w:rPr>
          <w:lang w:bidi="ar-EG"/>
        </w:rPr>
        <w:br/>
      </w:r>
      <w:r w:rsidRPr="00AB4526">
        <w:rPr>
          <w:b/>
          <w:bCs/>
          <w:lang w:bidi="ar-EG"/>
        </w:rPr>
        <w:t>Cardinality: 1:N</w:t>
      </w:r>
    </w:p>
    <w:p w14:paraId="58E51542" w14:textId="77777777" w:rsidR="00B16CAF" w:rsidRPr="00AB4526" w:rsidRDefault="00B16CAF" w:rsidP="00B16CAF">
      <w:pPr>
        <w:pStyle w:val="IT"/>
        <w:numPr>
          <w:ilvl w:val="0"/>
          <w:numId w:val="9"/>
        </w:numPr>
        <w:jc w:val="left"/>
        <w:rPr>
          <w:lang w:bidi="ar-EG"/>
        </w:rPr>
      </w:pPr>
      <w:r w:rsidRPr="00AB4526">
        <w:rPr>
          <w:b/>
          <w:bCs/>
          <w:lang w:bidi="ar-EG"/>
        </w:rPr>
        <w:t>Doctor – Appointment:</w:t>
      </w:r>
      <w:r w:rsidRPr="00AB4526">
        <w:rPr>
          <w:lang w:bidi="ar-EG"/>
        </w:rPr>
        <w:t xml:space="preserve"> One doctor may handle many appointments, while each appointment is assigned to one doctor.</w:t>
      </w:r>
      <w:r w:rsidRPr="00AB4526">
        <w:rPr>
          <w:lang w:bidi="ar-EG"/>
        </w:rPr>
        <w:br/>
      </w:r>
      <w:r w:rsidRPr="00AB4526">
        <w:rPr>
          <w:b/>
          <w:bCs/>
          <w:lang w:bidi="ar-EG"/>
        </w:rPr>
        <w:t>Cardinality: 1:N</w:t>
      </w:r>
    </w:p>
    <w:p w14:paraId="676D7119" w14:textId="77777777" w:rsidR="00B16CAF" w:rsidRPr="00AB4526" w:rsidRDefault="00B16CAF" w:rsidP="00B16CAF">
      <w:pPr>
        <w:pStyle w:val="IT"/>
        <w:numPr>
          <w:ilvl w:val="0"/>
          <w:numId w:val="9"/>
        </w:numPr>
        <w:jc w:val="left"/>
        <w:rPr>
          <w:lang w:bidi="ar-EG"/>
        </w:rPr>
      </w:pPr>
      <w:r w:rsidRPr="00AB4526">
        <w:rPr>
          <w:b/>
          <w:bCs/>
          <w:lang w:bidi="ar-EG"/>
        </w:rPr>
        <w:t>Appointment – Treatment:</w:t>
      </w:r>
      <w:r w:rsidRPr="00AB4526">
        <w:rPr>
          <w:lang w:bidi="ar-EG"/>
        </w:rPr>
        <w:t xml:space="preserve"> One appointment may produce one or more treatment records, while each treatment belongs to one appointment.</w:t>
      </w:r>
      <w:r w:rsidRPr="00AB4526">
        <w:rPr>
          <w:lang w:bidi="ar-EG"/>
        </w:rPr>
        <w:br/>
      </w:r>
      <w:r w:rsidRPr="00AB4526">
        <w:rPr>
          <w:b/>
          <w:bCs/>
          <w:lang w:bidi="ar-EG"/>
        </w:rPr>
        <w:t>Cardinality: 1:N</w:t>
      </w:r>
    </w:p>
    <w:p w14:paraId="6C98AA0A" w14:textId="77777777" w:rsidR="00B16CAF" w:rsidRPr="00AB4526" w:rsidRDefault="00B16CAF" w:rsidP="00B16CAF">
      <w:pPr>
        <w:pStyle w:val="IT"/>
        <w:numPr>
          <w:ilvl w:val="0"/>
          <w:numId w:val="9"/>
        </w:numPr>
        <w:jc w:val="left"/>
        <w:rPr>
          <w:lang w:bidi="ar-EG"/>
        </w:rPr>
      </w:pPr>
      <w:r w:rsidRPr="00AB4526">
        <w:rPr>
          <w:b/>
          <w:bCs/>
          <w:lang w:bidi="ar-EG"/>
        </w:rPr>
        <w:t>Medicine – Treatment:</w:t>
      </w:r>
      <w:r w:rsidRPr="00AB4526">
        <w:rPr>
          <w:lang w:bidi="ar-EG"/>
        </w:rPr>
        <w:t xml:space="preserve"> One medicine may be used in many treatments, while each treatment record may refer to one medicine.</w:t>
      </w:r>
      <w:r w:rsidRPr="00AB4526">
        <w:rPr>
          <w:lang w:bidi="ar-EG"/>
        </w:rPr>
        <w:br/>
      </w:r>
      <w:r w:rsidRPr="00AB4526">
        <w:rPr>
          <w:b/>
          <w:bCs/>
          <w:lang w:bidi="ar-EG"/>
        </w:rPr>
        <w:t>Cardinality: 1:N</w:t>
      </w:r>
    </w:p>
    <w:p w14:paraId="37C0394B" w14:textId="77777777" w:rsidR="00B16CAF" w:rsidRPr="00AB4526" w:rsidRDefault="00B16CAF" w:rsidP="00B16CAF">
      <w:pPr>
        <w:pStyle w:val="IT"/>
        <w:numPr>
          <w:ilvl w:val="0"/>
          <w:numId w:val="9"/>
        </w:numPr>
        <w:jc w:val="left"/>
        <w:rPr>
          <w:lang w:bidi="ar-EG"/>
        </w:rPr>
      </w:pPr>
      <w:r w:rsidRPr="00AB4526">
        <w:rPr>
          <w:b/>
          <w:bCs/>
          <w:lang w:bidi="ar-EG"/>
        </w:rPr>
        <w:t>Appointment – Payment:</w:t>
      </w:r>
      <w:r w:rsidRPr="00AB4526">
        <w:rPr>
          <w:lang w:bidi="ar-EG"/>
        </w:rPr>
        <w:t xml:space="preserve"> One appointment may have one or more payment records, while each payment is related to one appointment.</w:t>
      </w:r>
      <w:r w:rsidRPr="00AB4526">
        <w:rPr>
          <w:lang w:bidi="ar-EG"/>
        </w:rPr>
        <w:br/>
      </w:r>
      <w:r w:rsidRPr="00AB4526">
        <w:rPr>
          <w:b/>
          <w:bCs/>
          <w:lang w:bidi="ar-EG"/>
        </w:rPr>
        <w:t>Cardinality: 1:N</w:t>
      </w:r>
    </w:p>
    <w:p w14:paraId="6462CF3B" w14:textId="77777777" w:rsidR="00B16CAF" w:rsidRPr="00AB4526" w:rsidRDefault="00B16CAF" w:rsidP="00B16CAF">
      <w:pPr>
        <w:pStyle w:val="IT"/>
        <w:rPr>
          <w:lang w:bidi="ar-EG"/>
        </w:rPr>
      </w:pPr>
      <w:r w:rsidRPr="00AB4526">
        <w:rPr>
          <w:lang w:bidi="ar-EG"/>
        </w:rPr>
        <w:t xml:space="preserve">Cardinality ratios such as </w:t>
      </w:r>
      <w:r w:rsidRPr="00AB4526">
        <w:rPr>
          <w:b/>
          <w:bCs/>
          <w:lang w:bidi="ar-EG"/>
        </w:rPr>
        <w:t>1:1, 1:N, and M:N</w:t>
      </w:r>
      <w:r w:rsidRPr="00AB4526">
        <w:rPr>
          <w:lang w:bidi="ar-EG"/>
        </w:rPr>
        <w:t xml:space="preserve"> specify the maximum participation of entities in a relationship, while participation constraints indicate whether participation is optional or mandatory.</w:t>
      </w:r>
    </w:p>
    <w:p w14:paraId="3DB4F43C" w14:textId="77777777" w:rsidR="00B16CAF" w:rsidRPr="00AB4526" w:rsidRDefault="00B16CAF" w:rsidP="00B16CAF">
      <w:pPr>
        <w:pStyle w:val="IT"/>
        <w:rPr>
          <w:b/>
          <w:bCs/>
          <w:lang w:bidi="ar-EG"/>
        </w:rPr>
      </w:pPr>
      <w:r w:rsidRPr="00AB4526">
        <w:rPr>
          <w:b/>
          <w:bCs/>
          <w:lang w:bidi="ar-EG"/>
        </w:rPr>
        <w:t>3. ER Diagram</w:t>
      </w:r>
    </w:p>
    <w:p w14:paraId="620A678E" w14:textId="77777777" w:rsidR="00B16CAF" w:rsidRPr="00AB4526" w:rsidRDefault="00B16CAF" w:rsidP="00B16CAF">
      <w:pPr>
        <w:pStyle w:val="IT"/>
        <w:rPr>
          <w:lang w:bidi="ar-EG"/>
        </w:rPr>
      </w:pPr>
      <w:r w:rsidRPr="00AB4526">
        <w:rPr>
          <w:noProof/>
          <w:lang w:bidi="ar-EG"/>
        </w:rPr>
        <w:drawing>
          <wp:inline distT="0" distB="0" distL="0" distR="0" wp14:anchorId="4433908C" wp14:editId="093D1C29">
            <wp:extent cx="5349240" cy="3553460"/>
            <wp:effectExtent l="0" t="0" r="3810" b="8890"/>
            <wp:docPr id="72810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8486" name=""/>
                    <pic:cNvPicPr/>
                  </pic:nvPicPr>
                  <pic:blipFill>
                    <a:blip r:embed="rId16"/>
                    <a:stretch>
                      <a:fillRect/>
                    </a:stretch>
                  </pic:blipFill>
                  <pic:spPr>
                    <a:xfrm>
                      <a:off x="0" y="0"/>
                      <a:ext cx="5349240" cy="3553460"/>
                    </a:xfrm>
                    <a:prstGeom prst="rect">
                      <a:avLst/>
                    </a:prstGeom>
                  </pic:spPr>
                </pic:pic>
              </a:graphicData>
            </a:graphic>
          </wp:inline>
        </w:drawing>
      </w:r>
    </w:p>
    <w:p w14:paraId="49D8D839" w14:textId="77777777" w:rsidR="00837D6E" w:rsidRPr="00AB4526" w:rsidRDefault="00837D6E" w:rsidP="00837D6E">
      <w:pPr>
        <w:pStyle w:val="IT"/>
        <w:rPr>
          <w:b/>
          <w:bCs/>
          <w:lang w:bidi="ar-EG"/>
        </w:rPr>
      </w:pPr>
      <w:r w:rsidRPr="00AB4526">
        <w:rPr>
          <w:b/>
          <w:bCs/>
          <w:lang w:bidi="ar-EG"/>
        </w:rPr>
        <w:t>4. Specialization/Generalization</w:t>
      </w:r>
    </w:p>
    <w:p w14:paraId="1EEBE41E" w14:textId="77777777" w:rsidR="00837D6E" w:rsidRPr="00AB4526" w:rsidRDefault="00837D6E" w:rsidP="00837D6E">
      <w:pPr>
        <w:pStyle w:val="IT"/>
        <w:rPr>
          <w:lang w:bidi="ar-EG"/>
        </w:rPr>
      </w:pPr>
      <w:r w:rsidRPr="00AB4526">
        <w:rPr>
          <w:lang w:bidi="ar-EG"/>
        </w:rPr>
        <w:t xml:space="preserve">An EER specialization can be applied to the </w:t>
      </w:r>
      <w:r w:rsidRPr="00AB4526">
        <w:rPr>
          <w:b/>
          <w:bCs/>
          <w:lang w:bidi="ar-EG"/>
        </w:rPr>
        <w:t>Doctor</w:t>
      </w:r>
      <w:r w:rsidRPr="00AB4526">
        <w:rPr>
          <w:lang w:bidi="ar-EG"/>
        </w:rPr>
        <w:t xml:space="preserve"> entity.</w:t>
      </w:r>
    </w:p>
    <w:p w14:paraId="5A9B0B78" w14:textId="77777777" w:rsidR="00837D6E" w:rsidRPr="00AB4526" w:rsidRDefault="00837D6E" w:rsidP="00837D6E">
      <w:pPr>
        <w:pStyle w:val="IT"/>
        <w:rPr>
          <w:lang w:bidi="ar-EG"/>
        </w:rPr>
      </w:pPr>
      <w:r w:rsidRPr="00AB4526">
        <w:rPr>
          <w:lang w:bidi="ar-EG"/>
        </w:rPr>
        <w:t>The superclass is:</w:t>
      </w:r>
    </w:p>
    <w:p w14:paraId="0913D9C2" w14:textId="77777777" w:rsidR="00837D6E" w:rsidRPr="00AB4526" w:rsidRDefault="00837D6E" w:rsidP="00837D6E">
      <w:pPr>
        <w:pStyle w:val="IT"/>
        <w:rPr>
          <w:lang w:bidi="ar-EG"/>
        </w:rPr>
      </w:pPr>
      <w:r w:rsidRPr="00AB4526">
        <w:rPr>
          <w:b/>
          <w:bCs/>
          <w:lang w:bidi="ar-EG"/>
        </w:rPr>
        <w:t>Doctor</w:t>
      </w:r>
    </w:p>
    <w:p w14:paraId="59958ED0" w14:textId="77777777" w:rsidR="00837D6E" w:rsidRPr="00AB4526" w:rsidRDefault="00837D6E" w:rsidP="00837D6E">
      <w:pPr>
        <w:pStyle w:val="IT"/>
        <w:rPr>
          <w:lang w:bidi="ar-EG"/>
        </w:rPr>
      </w:pPr>
      <w:r w:rsidRPr="00AB4526">
        <w:rPr>
          <w:lang w:bidi="ar-EG"/>
        </w:rPr>
        <w:t>The subclasses are:</w:t>
      </w:r>
    </w:p>
    <w:p w14:paraId="5994A943" w14:textId="77777777" w:rsidR="00837D6E" w:rsidRPr="00AB4526" w:rsidRDefault="00837D6E" w:rsidP="00837D6E">
      <w:pPr>
        <w:pStyle w:val="IT"/>
        <w:jc w:val="left"/>
        <w:rPr>
          <w:lang w:bidi="ar-EG"/>
        </w:rPr>
      </w:pPr>
      <w:r w:rsidRPr="00AB4526">
        <w:rPr>
          <w:b/>
          <w:bCs/>
          <w:lang w:bidi="ar-EG"/>
        </w:rPr>
        <w:t>Consultant Doctor</w:t>
      </w:r>
      <w:r w:rsidRPr="00AB4526">
        <w:rPr>
          <w:lang w:bidi="ar-EG"/>
        </w:rPr>
        <w:br/>
      </w:r>
      <w:r w:rsidRPr="00AB4526">
        <w:rPr>
          <w:b/>
          <w:bCs/>
          <w:lang w:bidi="ar-EG"/>
        </w:rPr>
        <w:t>Resident Doctor</w:t>
      </w:r>
    </w:p>
    <w:p w14:paraId="372E582A" w14:textId="77777777" w:rsidR="00837D6E" w:rsidRPr="00AB4526" w:rsidRDefault="00837D6E" w:rsidP="00837D6E">
      <w:pPr>
        <w:pStyle w:val="IT"/>
        <w:rPr>
          <w:lang w:bidi="ar-EG"/>
        </w:rPr>
      </w:pPr>
      <w:r w:rsidRPr="00AB4526">
        <w:rPr>
          <w:lang w:bidi="ar-EG"/>
        </w:rPr>
        <w:t>Both subclasses inherit the common attributes of Doctor, such as Doctor_ID, Full_Name, Specialty, License_No, Phone, and Email.</w:t>
      </w:r>
    </w:p>
    <w:p w14:paraId="07F92185" w14:textId="77777777" w:rsidR="00837D6E" w:rsidRPr="00AB4526" w:rsidRDefault="00837D6E" w:rsidP="00837D6E">
      <w:pPr>
        <w:pStyle w:val="IT"/>
        <w:rPr>
          <w:lang w:bidi="ar-EG"/>
        </w:rPr>
      </w:pPr>
      <w:r w:rsidRPr="00AB4526">
        <w:rPr>
          <w:lang w:bidi="ar-EG"/>
        </w:rPr>
        <w:t xml:space="preserve">This specialization is defined as </w:t>
      </w:r>
      <w:r w:rsidRPr="00AB4526">
        <w:rPr>
          <w:b/>
          <w:bCs/>
          <w:lang w:bidi="ar-EG"/>
        </w:rPr>
        <w:t>disjoint and total</w:t>
      </w:r>
      <w:r w:rsidRPr="00AB4526">
        <w:rPr>
          <w:lang w:bidi="ar-EG"/>
        </w:rPr>
        <w:t>. Disjoint means that a doctor can belong to only one of the subclasses. Total means that every doctor must belong to at least one subclass. These are the two main specialization constraints used in an EER model: disjointness and completeness.</w:t>
      </w:r>
    </w:p>
    <w:p w14:paraId="7B87B21F" w14:textId="77777777" w:rsidR="00837D6E" w:rsidRDefault="00837D6E" w:rsidP="00837D6E">
      <w:pPr>
        <w:pStyle w:val="IT"/>
        <w:rPr>
          <w:lang w:bidi="ar-EG"/>
        </w:rPr>
      </w:pPr>
      <w:r w:rsidRPr="0049262A">
        <w:rPr>
          <w:noProof/>
          <w:lang w:bidi="ar-EG"/>
        </w:rPr>
        <w:drawing>
          <wp:inline distT="0" distB="0" distL="0" distR="0" wp14:anchorId="0090C1E3" wp14:editId="4C6ADEE8">
            <wp:extent cx="5349240" cy="3769360"/>
            <wp:effectExtent l="0" t="0" r="3810" b="2540"/>
            <wp:docPr id="7143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936" name=""/>
                    <pic:cNvPicPr/>
                  </pic:nvPicPr>
                  <pic:blipFill>
                    <a:blip r:embed="rId17"/>
                    <a:stretch>
                      <a:fillRect/>
                    </a:stretch>
                  </pic:blipFill>
                  <pic:spPr>
                    <a:xfrm>
                      <a:off x="0" y="0"/>
                      <a:ext cx="5349240" cy="3769360"/>
                    </a:xfrm>
                    <a:prstGeom prst="rect">
                      <a:avLst/>
                    </a:prstGeom>
                  </pic:spPr>
                </pic:pic>
              </a:graphicData>
            </a:graphic>
          </wp:inline>
        </w:drawing>
      </w:r>
    </w:p>
    <w:p w14:paraId="1FC9420E" w14:textId="77777777" w:rsidR="00837D6E" w:rsidRPr="00AB4526" w:rsidRDefault="00837D6E" w:rsidP="00837D6E">
      <w:pPr>
        <w:pStyle w:val="IT"/>
        <w:rPr>
          <w:lang w:bidi="ar-EG"/>
        </w:rPr>
      </w:pPr>
      <w:r w:rsidRPr="00AB4526">
        <w:rPr>
          <w:lang w:bidi="ar-EG"/>
        </w:rPr>
        <w:t>The specialization is suitable because consultant and resident doctors share common Doctor attributes but may also have characteristics specific to their roles. Specialization follows a top-down process where subclasses are defined from an existing entity type.</w:t>
      </w:r>
    </w:p>
    <w:p w14:paraId="06F7D10E" w14:textId="77777777" w:rsidR="00837D6E" w:rsidRPr="00AB4526" w:rsidRDefault="00837D6E" w:rsidP="00837D6E">
      <w:pPr>
        <w:pStyle w:val="IT"/>
        <w:rPr>
          <w:b/>
          <w:bCs/>
          <w:lang w:bidi="ar-EG"/>
        </w:rPr>
      </w:pPr>
      <w:r w:rsidRPr="00AB4526">
        <w:rPr>
          <w:b/>
          <w:bCs/>
          <w:lang w:bidi="ar-EG"/>
        </w:rPr>
        <w:t>5. Primary and Foreign Key Structure</w:t>
      </w:r>
    </w:p>
    <w:p w14:paraId="6C1BC1E0" w14:textId="77777777" w:rsidR="00837D6E" w:rsidRPr="00AB4526" w:rsidRDefault="00837D6E" w:rsidP="00837D6E">
      <w:pPr>
        <w:pStyle w:val="IT"/>
        <w:rPr>
          <w:lang w:bidi="ar-EG"/>
        </w:rPr>
      </w:pPr>
      <w:r w:rsidRPr="00AB4526">
        <w:rPr>
          <w:lang w:bidi="ar-EG"/>
        </w:rPr>
        <w:t>The main foreign-key connections are:</w:t>
      </w:r>
    </w:p>
    <w:p w14:paraId="7FE9ACA0" w14:textId="77777777" w:rsidR="00837D6E" w:rsidRPr="00AB4526" w:rsidRDefault="00837D6E" w:rsidP="00837D6E">
      <w:pPr>
        <w:pStyle w:val="IT"/>
        <w:numPr>
          <w:ilvl w:val="0"/>
          <w:numId w:val="10"/>
        </w:numPr>
        <w:rPr>
          <w:lang w:bidi="ar-EG"/>
        </w:rPr>
      </w:pPr>
      <w:r w:rsidRPr="00AB4526">
        <w:rPr>
          <w:lang w:bidi="ar-EG"/>
        </w:rPr>
        <w:t>Appointment.Patient_ID → Patient.Patient_ID</w:t>
      </w:r>
    </w:p>
    <w:p w14:paraId="429078E0" w14:textId="77777777" w:rsidR="00837D6E" w:rsidRPr="00AB4526" w:rsidRDefault="00837D6E" w:rsidP="00837D6E">
      <w:pPr>
        <w:pStyle w:val="IT"/>
        <w:numPr>
          <w:ilvl w:val="0"/>
          <w:numId w:val="10"/>
        </w:numPr>
        <w:rPr>
          <w:lang w:bidi="ar-EG"/>
        </w:rPr>
      </w:pPr>
      <w:r w:rsidRPr="00AB4526">
        <w:rPr>
          <w:lang w:bidi="ar-EG"/>
        </w:rPr>
        <w:t>Appointment.Doctor_ID → Doctor.Doctor_ID</w:t>
      </w:r>
    </w:p>
    <w:p w14:paraId="3B7A01DE" w14:textId="77777777" w:rsidR="00837D6E" w:rsidRPr="00AB4526" w:rsidRDefault="00837D6E" w:rsidP="00837D6E">
      <w:pPr>
        <w:pStyle w:val="IT"/>
        <w:numPr>
          <w:ilvl w:val="0"/>
          <w:numId w:val="10"/>
        </w:numPr>
        <w:rPr>
          <w:lang w:bidi="ar-EG"/>
        </w:rPr>
      </w:pPr>
      <w:r w:rsidRPr="00AB4526">
        <w:rPr>
          <w:lang w:bidi="ar-EG"/>
        </w:rPr>
        <w:t>Treatment.Appointment_ID → Appointment.Appointment_ID</w:t>
      </w:r>
    </w:p>
    <w:p w14:paraId="52A668FB" w14:textId="77777777" w:rsidR="00837D6E" w:rsidRPr="00AB4526" w:rsidRDefault="00837D6E" w:rsidP="00837D6E">
      <w:pPr>
        <w:pStyle w:val="IT"/>
        <w:numPr>
          <w:ilvl w:val="0"/>
          <w:numId w:val="10"/>
        </w:numPr>
        <w:rPr>
          <w:lang w:bidi="ar-EG"/>
        </w:rPr>
      </w:pPr>
      <w:r w:rsidRPr="00AB4526">
        <w:rPr>
          <w:lang w:bidi="ar-EG"/>
        </w:rPr>
        <w:t>Treatment.Medicine_ID → Medicine.Medicine_ID</w:t>
      </w:r>
    </w:p>
    <w:p w14:paraId="55163C06" w14:textId="77777777" w:rsidR="00837D6E" w:rsidRPr="00AB4526" w:rsidRDefault="00837D6E" w:rsidP="00837D6E">
      <w:pPr>
        <w:pStyle w:val="IT"/>
        <w:numPr>
          <w:ilvl w:val="0"/>
          <w:numId w:val="10"/>
        </w:numPr>
        <w:rPr>
          <w:lang w:bidi="ar-EG"/>
        </w:rPr>
      </w:pPr>
      <w:r w:rsidRPr="00AB4526">
        <w:rPr>
          <w:lang w:bidi="ar-EG"/>
        </w:rPr>
        <w:t>Payment.Appointment_ID → Appointment.Appointment_ID</w:t>
      </w:r>
    </w:p>
    <w:p w14:paraId="5109A006" w14:textId="77777777" w:rsidR="00837D6E" w:rsidRPr="00AB4526" w:rsidRDefault="00837D6E" w:rsidP="00837D6E">
      <w:pPr>
        <w:pStyle w:val="IT"/>
        <w:rPr>
          <w:lang w:bidi="ar-EG"/>
        </w:rPr>
      </w:pPr>
      <w:r w:rsidRPr="00AB4526">
        <w:rPr>
          <w:lang w:bidi="ar-EG"/>
        </w:rPr>
        <w:t>These foreign keys maintain connections between related records and support referential integrity across the database.</w:t>
      </w:r>
    </w:p>
    <w:p w14:paraId="794CEAF4" w14:textId="77777777" w:rsidR="00837D6E" w:rsidRPr="00AB4526" w:rsidRDefault="00837D6E" w:rsidP="00837D6E">
      <w:pPr>
        <w:pStyle w:val="IT"/>
        <w:rPr>
          <w:b/>
          <w:bCs/>
          <w:lang w:bidi="ar-EG"/>
        </w:rPr>
      </w:pPr>
      <w:r w:rsidRPr="00AB4526">
        <w:rPr>
          <w:b/>
          <w:bCs/>
          <w:lang w:bidi="ar-EG"/>
        </w:rPr>
        <w:t>6. Design Assumptions</w:t>
      </w:r>
    </w:p>
    <w:p w14:paraId="16DE9E9C" w14:textId="77777777" w:rsidR="00837D6E" w:rsidRPr="00AB4526" w:rsidRDefault="00837D6E" w:rsidP="00837D6E">
      <w:pPr>
        <w:pStyle w:val="IT"/>
        <w:rPr>
          <w:lang w:bidi="ar-EG"/>
        </w:rPr>
      </w:pPr>
      <w:r w:rsidRPr="00AB4526">
        <w:rPr>
          <w:lang w:bidi="ar-EG"/>
        </w:rPr>
        <w:t>The following assumptions are made for the clinic database:</w:t>
      </w:r>
    </w:p>
    <w:p w14:paraId="757785D5" w14:textId="77777777" w:rsidR="00837D6E" w:rsidRPr="00AB4526" w:rsidRDefault="00837D6E" w:rsidP="00837D6E">
      <w:pPr>
        <w:pStyle w:val="IT"/>
        <w:numPr>
          <w:ilvl w:val="0"/>
          <w:numId w:val="11"/>
        </w:numPr>
        <w:rPr>
          <w:lang w:bidi="ar-EG"/>
        </w:rPr>
      </w:pPr>
      <w:r w:rsidRPr="00AB4526">
        <w:rPr>
          <w:lang w:bidi="ar-EG"/>
        </w:rPr>
        <w:t>Each patient has a unique Patient_ID.</w:t>
      </w:r>
    </w:p>
    <w:p w14:paraId="0556414E" w14:textId="77777777" w:rsidR="00837D6E" w:rsidRPr="00AB4526" w:rsidRDefault="00837D6E" w:rsidP="00837D6E">
      <w:pPr>
        <w:pStyle w:val="IT"/>
        <w:numPr>
          <w:ilvl w:val="0"/>
          <w:numId w:val="11"/>
        </w:numPr>
        <w:rPr>
          <w:lang w:bidi="ar-EG"/>
        </w:rPr>
      </w:pPr>
      <w:r w:rsidRPr="00AB4526">
        <w:rPr>
          <w:lang w:bidi="ar-EG"/>
        </w:rPr>
        <w:t>Each doctor has a unique Doctor_ID and license number.</w:t>
      </w:r>
    </w:p>
    <w:p w14:paraId="591409CD" w14:textId="77777777" w:rsidR="00837D6E" w:rsidRPr="00AB4526" w:rsidRDefault="00837D6E" w:rsidP="00837D6E">
      <w:pPr>
        <w:pStyle w:val="IT"/>
        <w:numPr>
          <w:ilvl w:val="0"/>
          <w:numId w:val="11"/>
        </w:numPr>
        <w:rPr>
          <w:lang w:bidi="ar-EG"/>
        </w:rPr>
      </w:pPr>
      <w:r w:rsidRPr="00AB4526">
        <w:rPr>
          <w:lang w:bidi="ar-EG"/>
        </w:rPr>
        <w:t>A patient can make several appointments over time, but each appointment is associated with only one patient.</w:t>
      </w:r>
    </w:p>
    <w:p w14:paraId="70C8EDB6" w14:textId="77777777" w:rsidR="00837D6E" w:rsidRPr="00AB4526" w:rsidRDefault="00837D6E" w:rsidP="00837D6E">
      <w:pPr>
        <w:pStyle w:val="IT"/>
        <w:numPr>
          <w:ilvl w:val="0"/>
          <w:numId w:val="11"/>
        </w:numPr>
        <w:rPr>
          <w:lang w:bidi="ar-EG"/>
        </w:rPr>
      </w:pPr>
      <w:r w:rsidRPr="00AB4526">
        <w:rPr>
          <w:lang w:bidi="ar-EG"/>
        </w:rPr>
        <w:t>Each appointment is handled by one doctor, although a doctor may handle many appointments.</w:t>
      </w:r>
    </w:p>
    <w:p w14:paraId="67546310" w14:textId="77777777" w:rsidR="00837D6E" w:rsidRPr="00AB4526" w:rsidRDefault="00837D6E" w:rsidP="00837D6E">
      <w:pPr>
        <w:pStyle w:val="IT"/>
        <w:numPr>
          <w:ilvl w:val="0"/>
          <w:numId w:val="11"/>
        </w:numPr>
        <w:rPr>
          <w:lang w:bidi="ar-EG"/>
        </w:rPr>
      </w:pPr>
      <w:r w:rsidRPr="00AB4526">
        <w:rPr>
          <w:lang w:bidi="ar-EG"/>
        </w:rPr>
        <w:t>An appointment may result in more than one treatment.</w:t>
      </w:r>
    </w:p>
    <w:p w14:paraId="2B695812" w14:textId="77777777" w:rsidR="00837D6E" w:rsidRPr="00AB4526" w:rsidRDefault="00837D6E" w:rsidP="00837D6E">
      <w:pPr>
        <w:pStyle w:val="IT"/>
        <w:numPr>
          <w:ilvl w:val="0"/>
          <w:numId w:val="11"/>
        </w:numPr>
        <w:rPr>
          <w:lang w:bidi="ar-EG"/>
        </w:rPr>
      </w:pPr>
      <w:r w:rsidRPr="00AB4526">
        <w:rPr>
          <w:lang w:bidi="ar-EG"/>
        </w:rPr>
        <w:t>A treatment may include a medicine, while the same medicine can be used in many treatment records.</w:t>
      </w:r>
    </w:p>
    <w:p w14:paraId="03647CAA" w14:textId="77777777" w:rsidR="00837D6E" w:rsidRPr="00AB4526" w:rsidRDefault="00837D6E" w:rsidP="00837D6E">
      <w:pPr>
        <w:pStyle w:val="IT"/>
        <w:numPr>
          <w:ilvl w:val="0"/>
          <w:numId w:val="11"/>
        </w:numPr>
        <w:rPr>
          <w:lang w:bidi="ar-EG"/>
        </w:rPr>
      </w:pPr>
      <w:r w:rsidRPr="00AB4526">
        <w:rPr>
          <w:lang w:bidi="ar-EG"/>
        </w:rPr>
        <w:t>An appointment can have multiple payment records if payment is divided into installments or different payment transactions.</w:t>
      </w:r>
    </w:p>
    <w:p w14:paraId="410F3C3B" w14:textId="77777777" w:rsidR="00837D6E" w:rsidRPr="00AB4526" w:rsidRDefault="00837D6E" w:rsidP="00837D6E">
      <w:pPr>
        <w:pStyle w:val="IT"/>
        <w:numPr>
          <w:ilvl w:val="0"/>
          <w:numId w:val="11"/>
        </w:numPr>
        <w:rPr>
          <w:lang w:bidi="ar-EG"/>
        </w:rPr>
      </w:pPr>
      <w:r w:rsidRPr="00AB4526">
        <w:rPr>
          <w:lang w:bidi="ar-EG"/>
        </w:rPr>
        <w:t xml:space="preserve">Every doctor is classified as either a </w:t>
      </w:r>
      <w:r w:rsidRPr="00AB4526">
        <w:rPr>
          <w:b/>
          <w:bCs/>
          <w:lang w:bidi="ar-EG"/>
        </w:rPr>
        <w:t>Consultant Doctor</w:t>
      </w:r>
      <w:r w:rsidRPr="00AB4526">
        <w:rPr>
          <w:lang w:bidi="ar-EG"/>
        </w:rPr>
        <w:t xml:space="preserve"> or a </w:t>
      </w:r>
      <w:r w:rsidRPr="00AB4526">
        <w:rPr>
          <w:b/>
          <w:bCs/>
          <w:lang w:bidi="ar-EG"/>
        </w:rPr>
        <w:t>Resident Doctor</w:t>
      </w:r>
      <w:r w:rsidRPr="00AB4526">
        <w:rPr>
          <w:lang w:bidi="ar-EG"/>
        </w:rPr>
        <w:t>, but not both.</w:t>
      </w:r>
    </w:p>
    <w:p w14:paraId="00867F4D" w14:textId="77777777" w:rsidR="00837D6E" w:rsidRPr="00AB4526" w:rsidRDefault="00837D6E" w:rsidP="00837D6E">
      <w:pPr>
        <w:pStyle w:val="IT"/>
        <w:numPr>
          <w:ilvl w:val="0"/>
          <w:numId w:val="11"/>
        </w:numPr>
        <w:rPr>
          <w:lang w:bidi="ar-EG"/>
        </w:rPr>
      </w:pPr>
      <w:r w:rsidRPr="00AB4526">
        <w:rPr>
          <w:lang w:bidi="ar-EG"/>
        </w:rPr>
        <w:t>Payments are recorded only for existing appointments.</w:t>
      </w:r>
    </w:p>
    <w:p w14:paraId="7F2CDD5C" w14:textId="42CE549C" w:rsidR="00285FAF" w:rsidRDefault="00837D6E" w:rsidP="00837D6E">
      <w:pPr>
        <w:pStyle w:val="IT"/>
        <w:rPr>
          <w:lang w:bidi="ar-EG"/>
        </w:rPr>
      </w:pPr>
      <w:r w:rsidRPr="00AB4526">
        <w:rPr>
          <w:lang w:bidi="ar-EG"/>
        </w:rPr>
        <w:t>Patient, appointment, treatment, medicine, doctor, and payment information is stored separately to reduce unnecessary duplication and make retrieval and updating easier.</w:t>
      </w:r>
    </w:p>
    <w:p w14:paraId="34DE6F44" w14:textId="77777777" w:rsidR="003D0C5D" w:rsidRDefault="003D0C5D">
      <w:pPr>
        <w:pStyle w:val="IT"/>
        <w:rPr>
          <w:lang w:bidi="ar-EG"/>
        </w:rPr>
      </w:pPr>
    </w:p>
    <w:bookmarkEnd w:id="5"/>
    <w:p w14:paraId="77350EE0" w14:textId="77777777" w:rsidR="00285FAF" w:rsidRDefault="00285FAF">
      <w:pPr>
        <w:pStyle w:val="IT"/>
      </w:pPr>
    </w:p>
    <w:p w14:paraId="49889C56" w14:textId="77777777" w:rsidR="00285FAF" w:rsidRDefault="00285FAF">
      <w:pPr>
        <w:pStyle w:val="IT"/>
      </w:pPr>
    </w:p>
    <w:p w14:paraId="18E27DEA" w14:textId="77777777" w:rsidR="00285FAF" w:rsidRDefault="00285FAF">
      <w:pPr>
        <w:pStyle w:val="IT"/>
      </w:pPr>
    </w:p>
    <w:p w14:paraId="44053859" w14:textId="77777777" w:rsidR="00285FAF" w:rsidRDefault="00285FAF">
      <w:pPr>
        <w:pStyle w:val="IT"/>
      </w:pPr>
    </w:p>
    <w:p w14:paraId="174F8CF8" w14:textId="77777777" w:rsidR="00285FAF" w:rsidRDefault="00285FAF">
      <w:pPr>
        <w:pStyle w:val="IT"/>
      </w:pPr>
    </w:p>
    <w:bookmarkEnd w:id="4"/>
    <w:p w14:paraId="61DFC961" w14:textId="77777777" w:rsidR="00285FAF" w:rsidRDefault="00000000">
      <w:pPr>
        <w:pStyle w:val="Heading1"/>
      </w:pPr>
      <w:r>
        <w:t>Task 2 – Database Implementation (6 Marks)</w:t>
      </w:r>
    </w:p>
    <w:p w14:paraId="613D6C6C" w14:textId="77777777" w:rsidR="00285FAF" w:rsidRDefault="00000000">
      <w:pPr>
        <w:pStyle w:val="ListBullet"/>
        <w:numPr>
          <w:ilvl w:val="0"/>
          <w:numId w:val="0"/>
        </w:numPr>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Complete the following tasks using MySQL. Include screenshots of both your SQL code and the corresponding output (results) for each task:</w:t>
      </w:r>
    </w:p>
    <w:p w14:paraId="0C755171"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Create the database and all required tables.</w:t>
      </w:r>
    </w:p>
    <w:p w14:paraId="0BC2063D"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Use appropriate data types and constraints (PRIMARY KEY, FOREIGN KEY, NOT NULL, UNIQUE, etc.).</w:t>
      </w:r>
    </w:p>
    <w:p w14:paraId="2D760FC1"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Insert at least 5 records into each main table.</w:t>
      </w:r>
    </w:p>
    <w:p w14:paraId="25471E6E" w14:textId="77777777" w:rsidR="00285FAF" w:rsidRDefault="00285FAF">
      <w:pPr>
        <w:pStyle w:val="ListBullet"/>
        <w:numPr>
          <w:ilvl w:val="0"/>
          <w:numId w:val="0"/>
        </w:numPr>
        <w:ind w:left="576" w:hanging="288"/>
        <w:rPr>
          <w:rFonts w:ascii="Times New Roman" w:hAnsi="Times New Roman" w:cs="Times New Roman"/>
          <w:color w:val="000000"/>
          <w:sz w:val="24"/>
          <w:szCs w:val="24"/>
          <w14:textFill>
            <w14:solidFill>
              <w14:srgbClr w14:val="000000">
                <w14:lumMod w14:val="65000"/>
                <w14:lumOff w14:val="35000"/>
              </w14:srgbClr>
            </w14:solidFill>
          </w14:textFill>
        </w:rPr>
      </w:pPr>
    </w:p>
    <w:p w14:paraId="34672818" w14:textId="77777777" w:rsidR="00285FAF" w:rsidRDefault="00000000">
      <w:pPr>
        <w:pStyle w:val="IT"/>
        <w:rPr>
          <w:b/>
          <w:bCs/>
        </w:rPr>
      </w:pPr>
      <w:r>
        <w:rPr>
          <w:b/>
          <w:bCs/>
        </w:rPr>
        <w:t>Answer:</w:t>
      </w:r>
    </w:p>
    <w:p w14:paraId="1F449ACD" w14:textId="77777777" w:rsidR="00837D6E" w:rsidRDefault="00837D6E" w:rsidP="00837D6E">
      <w:pPr>
        <w:pStyle w:val="IT"/>
        <w:rPr>
          <w:b/>
          <w:bCs/>
        </w:rPr>
      </w:pPr>
      <w:r>
        <w:rPr>
          <w:b/>
          <w:bCs/>
        </w:rPr>
        <w:t>Answer:</w:t>
      </w:r>
    </w:p>
    <w:p w14:paraId="25F36C30" w14:textId="77777777" w:rsidR="00837D6E" w:rsidRPr="0049262A" w:rsidRDefault="00837D6E" w:rsidP="00837D6E">
      <w:pPr>
        <w:pStyle w:val="IT"/>
        <w:rPr>
          <w:b/>
          <w:bCs/>
        </w:rPr>
      </w:pPr>
      <w:r w:rsidRPr="0049262A">
        <w:rPr>
          <w:b/>
          <w:bCs/>
        </w:rPr>
        <w:t>1. Create the Database</w:t>
      </w:r>
    </w:p>
    <w:p w14:paraId="068A2C62" w14:textId="77777777" w:rsidR="00837D6E" w:rsidRPr="0049262A" w:rsidRDefault="00837D6E" w:rsidP="00837D6E">
      <w:pPr>
        <w:pStyle w:val="IT"/>
      </w:pPr>
      <w:r w:rsidRPr="0049262A">
        <w:t>CREATE DATABASE Smart_Clinic_DB;</w:t>
      </w:r>
    </w:p>
    <w:p w14:paraId="7DD54EE4" w14:textId="77777777" w:rsidR="00837D6E" w:rsidRPr="0049262A" w:rsidRDefault="00837D6E" w:rsidP="00837D6E">
      <w:pPr>
        <w:pStyle w:val="IT"/>
      </w:pPr>
      <w:r w:rsidRPr="0049262A">
        <w:t>USE Smart_Clinic_DB;</w:t>
      </w:r>
    </w:p>
    <w:p w14:paraId="7B406FDE" w14:textId="77777777" w:rsidR="00837D6E" w:rsidRPr="0049262A" w:rsidRDefault="00837D6E" w:rsidP="00837D6E">
      <w:pPr>
        <w:pStyle w:val="IT"/>
        <w:rPr>
          <w:b/>
          <w:bCs/>
        </w:rPr>
      </w:pPr>
      <w:r w:rsidRPr="0049262A">
        <w:rPr>
          <w:b/>
          <w:bCs/>
        </w:rPr>
        <w:t>2. Create the Tables</w:t>
      </w:r>
    </w:p>
    <w:p w14:paraId="72109F57" w14:textId="77777777" w:rsidR="00837D6E" w:rsidRPr="0049262A" w:rsidRDefault="00837D6E" w:rsidP="00837D6E">
      <w:pPr>
        <w:pStyle w:val="IT"/>
        <w:rPr>
          <w:b/>
          <w:bCs/>
        </w:rPr>
      </w:pPr>
      <w:r w:rsidRPr="0049262A">
        <w:rPr>
          <w:b/>
          <w:bCs/>
        </w:rPr>
        <w:t>Patient Table</w:t>
      </w:r>
    </w:p>
    <w:p w14:paraId="02BDCB03" w14:textId="77777777" w:rsidR="00837D6E" w:rsidRPr="0049262A" w:rsidRDefault="00837D6E" w:rsidP="00837D6E">
      <w:pPr>
        <w:pStyle w:val="IT"/>
      </w:pPr>
      <w:r w:rsidRPr="0049262A">
        <w:t>CREATE TABLE Patient (</w:t>
      </w:r>
    </w:p>
    <w:p w14:paraId="4621F60D" w14:textId="77777777" w:rsidR="00837D6E" w:rsidRPr="0049262A" w:rsidRDefault="00837D6E" w:rsidP="00837D6E">
      <w:pPr>
        <w:pStyle w:val="IT"/>
      </w:pPr>
      <w:r w:rsidRPr="0049262A">
        <w:t xml:space="preserve">    Patient_ID INT AUTO_INCREMENT,</w:t>
      </w:r>
    </w:p>
    <w:p w14:paraId="1FE920E7" w14:textId="77777777" w:rsidR="00837D6E" w:rsidRPr="0049262A" w:rsidRDefault="00837D6E" w:rsidP="00837D6E">
      <w:pPr>
        <w:pStyle w:val="IT"/>
      </w:pPr>
      <w:r w:rsidRPr="0049262A">
        <w:t xml:space="preserve">    National_ID CHAR(10) NOT NULL,</w:t>
      </w:r>
    </w:p>
    <w:p w14:paraId="4D9FEFAB" w14:textId="77777777" w:rsidR="00837D6E" w:rsidRPr="0049262A" w:rsidRDefault="00837D6E" w:rsidP="00837D6E">
      <w:pPr>
        <w:pStyle w:val="IT"/>
      </w:pPr>
      <w:r w:rsidRPr="0049262A">
        <w:t xml:space="preserve">    Full_Name VARCHAR(100) NOT NULL,</w:t>
      </w:r>
    </w:p>
    <w:p w14:paraId="0BBA6457" w14:textId="77777777" w:rsidR="00837D6E" w:rsidRPr="0049262A" w:rsidRDefault="00837D6E" w:rsidP="00837D6E">
      <w:pPr>
        <w:pStyle w:val="IT"/>
      </w:pPr>
      <w:r w:rsidRPr="0049262A">
        <w:t xml:space="preserve">    Date_of_Birth DATE NOT NULL,</w:t>
      </w:r>
    </w:p>
    <w:p w14:paraId="08A822B1" w14:textId="77777777" w:rsidR="00837D6E" w:rsidRPr="0049262A" w:rsidRDefault="00837D6E" w:rsidP="00837D6E">
      <w:pPr>
        <w:pStyle w:val="IT"/>
      </w:pPr>
      <w:r w:rsidRPr="0049262A">
        <w:t xml:space="preserve">    Gender VARCHAR(10) NOT NULL,</w:t>
      </w:r>
    </w:p>
    <w:p w14:paraId="3547A5E9" w14:textId="77777777" w:rsidR="00837D6E" w:rsidRPr="0049262A" w:rsidRDefault="00837D6E" w:rsidP="00837D6E">
      <w:pPr>
        <w:pStyle w:val="IT"/>
      </w:pPr>
      <w:r w:rsidRPr="0049262A">
        <w:t xml:space="preserve">    Phone VARCHAR(15) NOT NULL,</w:t>
      </w:r>
    </w:p>
    <w:p w14:paraId="18B4ABAC" w14:textId="77777777" w:rsidR="00837D6E" w:rsidRPr="0049262A" w:rsidRDefault="00837D6E" w:rsidP="00837D6E">
      <w:pPr>
        <w:pStyle w:val="IT"/>
      </w:pPr>
      <w:r w:rsidRPr="0049262A">
        <w:t xml:space="preserve">    Email VARCHAR(100),</w:t>
      </w:r>
    </w:p>
    <w:p w14:paraId="662A98A9" w14:textId="77777777" w:rsidR="00837D6E" w:rsidRPr="0049262A" w:rsidRDefault="00837D6E" w:rsidP="00837D6E">
      <w:pPr>
        <w:pStyle w:val="IT"/>
      </w:pPr>
      <w:r w:rsidRPr="0049262A">
        <w:t xml:space="preserve">    Address VARCHAR(200),</w:t>
      </w:r>
    </w:p>
    <w:p w14:paraId="0B2F678F" w14:textId="77777777" w:rsidR="00837D6E" w:rsidRPr="0049262A" w:rsidRDefault="00837D6E" w:rsidP="00837D6E">
      <w:pPr>
        <w:pStyle w:val="IT"/>
      </w:pPr>
    </w:p>
    <w:p w14:paraId="34A49C76" w14:textId="77777777" w:rsidR="00837D6E" w:rsidRPr="0049262A" w:rsidRDefault="00837D6E" w:rsidP="00837D6E">
      <w:pPr>
        <w:pStyle w:val="IT"/>
      </w:pPr>
      <w:r w:rsidRPr="0049262A">
        <w:t xml:space="preserve">    PRIMARY KEY (Patient_ID),</w:t>
      </w:r>
    </w:p>
    <w:p w14:paraId="2A132798" w14:textId="77777777" w:rsidR="00837D6E" w:rsidRPr="0049262A" w:rsidRDefault="00837D6E" w:rsidP="00837D6E">
      <w:pPr>
        <w:pStyle w:val="IT"/>
      </w:pPr>
      <w:r w:rsidRPr="0049262A">
        <w:t xml:space="preserve">    UNIQUE (National_ID),</w:t>
      </w:r>
    </w:p>
    <w:p w14:paraId="3BE2CC0F" w14:textId="77777777" w:rsidR="00837D6E" w:rsidRPr="0049262A" w:rsidRDefault="00837D6E" w:rsidP="00837D6E">
      <w:pPr>
        <w:pStyle w:val="IT"/>
      </w:pPr>
      <w:r w:rsidRPr="0049262A">
        <w:t xml:space="preserve">    UNIQUE (Phone),</w:t>
      </w:r>
    </w:p>
    <w:p w14:paraId="06BB2D20" w14:textId="77777777" w:rsidR="00837D6E" w:rsidRPr="0049262A" w:rsidRDefault="00837D6E" w:rsidP="00837D6E">
      <w:pPr>
        <w:pStyle w:val="IT"/>
      </w:pPr>
      <w:r w:rsidRPr="0049262A">
        <w:t xml:space="preserve">    UNIQUE (Email)</w:t>
      </w:r>
    </w:p>
    <w:p w14:paraId="55BED7A6" w14:textId="77777777" w:rsidR="00837D6E" w:rsidRPr="0049262A" w:rsidRDefault="00837D6E" w:rsidP="00837D6E">
      <w:pPr>
        <w:pStyle w:val="IT"/>
      </w:pPr>
      <w:r w:rsidRPr="0049262A">
        <w:t>);</w:t>
      </w:r>
    </w:p>
    <w:p w14:paraId="1563EFE5" w14:textId="77777777" w:rsidR="00837D6E" w:rsidRPr="0049262A" w:rsidRDefault="00837D6E" w:rsidP="00837D6E">
      <w:pPr>
        <w:pStyle w:val="IT"/>
        <w:rPr>
          <w:b/>
          <w:bCs/>
        </w:rPr>
      </w:pPr>
      <w:r w:rsidRPr="0049262A">
        <w:rPr>
          <w:b/>
          <w:bCs/>
        </w:rPr>
        <w:t>Doctor Table</w:t>
      </w:r>
    </w:p>
    <w:p w14:paraId="35F6EFF2" w14:textId="77777777" w:rsidR="00837D6E" w:rsidRPr="0049262A" w:rsidRDefault="00837D6E" w:rsidP="00837D6E">
      <w:pPr>
        <w:pStyle w:val="IT"/>
      </w:pPr>
      <w:r w:rsidRPr="0049262A">
        <w:t>CREATE TABLE Doctor (</w:t>
      </w:r>
    </w:p>
    <w:p w14:paraId="5D5FE2E4" w14:textId="77777777" w:rsidR="00837D6E" w:rsidRPr="0049262A" w:rsidRDefault="00837D6E" w:rsidP="00837D6E">
      <w:pPr>
        <w:pStyle w:val="IT"/>
      </w:pPr>
      <w:r w:rsidRPr="0049262A">
        <w:t xml:space="preserve">    Doctor_ID INT AUTO_INCREMENT,</w:t>
      </w:r>
    </w:p>
    <w:p w14:paraId="429025B6" w14:textId="77777777" w:rsidR="00837D6E" w:rsidRPr="0049262A" w:rsidRDefault="00837D6E" w:rsidP="00837D6E">
      <w:pPr>
        <w:pStyle w:val="IT"/>
      </w:pPr>
      <w:r w:rsidRPr="0049262A">
        <w:t xml:space="preserve">    Full_Name VARCHAR(100) NOT NULL,</w:t>
      </w:r>
    </w:p>
    <w:p w14:paraId="2F038BA3" w14:textId="77777777" w:rsidR="00837D6E" w:rsidRPr="0049262A" w:rsidRDefault="00837D6E" w:rsidP="00837D6E">
      <w:pPr>
        <w:pStyle w:val="IT"/>
      </w:pPr>
      <w:r w:rsidRPr="0049262A">
        <w:t xml:space="preserve">    Specialty VARCHAR(100) NOT NULL,</w:t>
      </w:r>
    </w:p>
    <w:p w14:paraId="3610C1DC" w14:textId="77777777" w:rsidR="00837D6E" w:rsidRPr="0049262A" w:rsidRDefault="00837D6E" w:rsidP="00837D6E">
      <w:pPr>
        <w:pStyle w:val="IT"/>
      </w:pPr>
      <w:r w:rsidRPr="0049262A">
        <w:t xml:space="preserve">    License_No VARCHAR(30) NOT NULL,</w:t>
      </w:r>
    </w:p>
    <w:p w14:paraId="3BE9E000" w14:textId="77777777" w:rsidR="00837D6E" w:rsidRPr="0049262A" w:rsidRDefault="00837D6E" w:rsidP="00837D6E">
      <w:pPr>
        <w:pStyle w:val="IT"/>
      </w:pPr>
      <w:r w:rsidRPr="0049262A">
        <w:t xml:space="preserve">    Phone VARCHAR(15) NOT NULL,</w:t>
      </w:r>
    </w:p>
    <w:p w14:paraId="164339FE" w14:textId="77777777" w:rsidR="00837D6E" w:rsidRPr="0049262A" w:rsidRDefault="00837D6E" w:rsidP="00837D6E">
      <w:pPr>
        <w:pStyle w:val="IT"/>
      </w:pPr>
      <w:r w:rsidRPr="0049262A">
        <w:t xml:space="preserve">    Email VARCHAR(100) NOT NULL,</w:t>
      </w:r>
    </w:p>
    <w:p w14:paraId="2C147E85" w14:textId="77777777" w:rsidR="00837D6E" w:rsidRPr="0049262A" w:rsidRDefault="00837D6E" w:rsidP="00837D6E">
      <w:pPr>
        <w:pStyle w:val="IT"/>
      </w:pPr>
      <w:r w:rsidRPr="0049262A">
        <w:t xml:space="preserve">    Doctor_Type VARCHAR(20) NOT NULL,</w:t>
      </w:r>
    </w:p>
    <w:p w14:paraId="29468577" w14:textId="77777777" w:rsidR="00837D6E" w:rsidRPr="0049262A" w:rsidRDefault="00837D6E" w:rsidP="00837D6E">
      <w:pPr>
        <w:pStyle w:val="IT"/>
      </w:pPr>
    </w:p>
    <w:p w14:paraId="117AF535" w14:textId="77777777" w:rsidR="00837D6E" w:rsidRPr="0049262A" w:rsidRDefault="00837D6E" w:rsidP="00837D6E">
      <w:pPr>
        <w:pStyle w:val="IT"/>
      </w:pPr>
      <w:r w:rsidRPr="0049262A">
        <w:t xml:space="preserve">    PRIMARY KEY (Doctor_ID),</w:t>
      </w:r>
    </w:p>
    <w:p w14:paraId="351DB6F7" w14:textId="77777777" w:rsidR="00837D6E" w:rsidRPr="0049262A" w:rsidRDefault="00837D6E" w:rsidP="00837D6E">
      <w:pPr>
        <w:pStyle w:val="IT"/>
      </w:pPr>
      <w:r w:rsidRPr="0049262A">
        <w:t xml:space="preserve">    UNIQUE (License_No),</w:t>
      </w:r>
    </w:p>
    <w:p w14:paraId="5000EADC" w14:textId="77777777" w:rsidR="00837D6E" w:rsidRPr="0049262A" w:rsidRDefault="00837D6E" w:rsidP="00837D6E">
      <w:pPr>
        <w:pStyle w:val="IT"/>
      </w:pPr>
      <w:r w:rsidRPr="0049262A">
        <w:t xml:space="preserve">    UNIQUE (Phone),</w:t>
      </w:r>
    </w:p>
    <w:p w14:paraId="4E3EDE8D" w14:textId="77777777" w:rsidR="00837D6E" w:rsidRPr="0049262A" w:rsidRDefault="00837D6E" w:rsidP="00837D6E">
      <w:pPr>
        <w:pStyle w:val="IT"/>
      </w:pPr>
      <w:r w:rsidRPr="0049262A">
        <w:t xml:space="preserve">    UNIQUE (Email)</w:t>
      </w:r>
    </w:p>
    <w:p w14:paraId="5CEC9EE3" w14:textId="77777777" w:rsidR="00837D6E" w:rsidRPr="0049262A" w:rsidRDefault="00837D6E" w:rsidP="00837D6E">
      <w:pPr>
        <w:pStyle w:val="IT"/>
      </w:pPr>
      <w:r w:rsidRPr="0049262A">
        <w:t>);</w:t>
      </w:r>
    </w:p>
    <w:p w14:paraId="7C98583B" w14:textId="77777777" w:rsidR="00837D6E" w:rsidRPr="0049262A" w:rsidRDefault="00837D6E" w:rsidP="00837D6E">
      <w:pPr>
        <w:pStyle w:val="IT"/>
        <w:rPr>
          <w:b/>
          <w:bCs/>
        </w:rPr>
      </w:pPr>
      <w:r w:rsidRPr="0049262A">
        <w:rPr>
          <w:b/>
          <w:bCs/>
        </w:rPr>
        <w:t>Consultant Doctor Subtype</w:t>
      </w:r>
    </w:p>
    <w:p w14:paraId="7B7DD39B" w14:textId="77777777" w:rsidR="00837D6E" w:rsidRPr="0049262A" w:rsidRDefault="00837D6E" w:rsidP="00837D6E">
      <w:pPr>
        <w:pStyle w:val="IT"/>
      </w:pPr>
      <w:r w:rsidRPr="0049262A">
        <w:t>CREATE TABLE Consultant_Doctor (</w:t>
      </w:r>
    </w:p>
    <w:p w14:paraId="252BCB09" w14:textId="77777777" w:rsidR="00837D6E" w:rsidRPr="0049262A" w:rsidRDefault="00837D6E" w:rsidP="00837D6E">
      <w:pPr>
        <w:pStyle w:val="IT"/>
      </w:pPr>
      <w:r w:rsidRPr="0049262A">
        <w:t xml:space="preserve">    Doctor_ID INT,</w:t>
      </w:r>
    </w:p>
    <w:p w14:paraId="1C18D723" w14:textId="77777777" w:rsidR="00837D6E" w:rsidRPr="0049262A" w:rsidRDefault="00837D6E" w:rsidP="00837D6E">
      <w:pPr>
        <w:pStyle w:val="IT"/>
      </w:pPr>
      <w:r w:rsidRPr="0049262A">
        <w:t xml:space="preserve">    Years_of_Experience INT NOT NULL,</w:t>
      </w:r>
    </w:p>
    <w:p w14:paraId="00021C68" w14:textId="77777777" w:rsidR="00837D6E" w:rsidRPr="0049262A" w:rsidRDefault="00837D6E" w:rsidP="00837D6E">
      <w:pPr>
        <w:pStyle w:val="IT"/>
      </w:pPr>
    </w:p>
    <w:p w14:paraId="6C086838" w14:textId="77777777" w:rsidR="00837D6E" w:rsidRPr="0049262A" w:rsidRDefault="00837D6E" w:rsidP="00837D6E">
      <w:pPr>
        <w:pStyle w:val="IT"/>
      </w:pPr>
      <w:r w:rsidRPr="0049262A">
        <w:t xml:space="preserve">    PRIMARY KEY (Doctor_ID),</w:t>
      </w:r>
    </w:p>
    <w:p w14:paraId="19930D28" w14:textId="77777777" w:rsidR="00837D6E" w:rsidRPr="0049262A" w:rsidRDefault="00837D6E" w:rsidP="00837D6E">
      <w:pPr>
        <w:pStyle w:val="IT"/>
      </w:pPr>
    </w:p>
    <w:p w14:paraId="396C6CA8" w14:textId="77777777" w:rsidR="00837D6E" w:rsidRPr="0049262A" w:rsidRDefault="00837D6E" w:rsidP="00837D6E">
      <w:pPr>
        <w:pStyle w:val="IT"/>
      </w:pPr>
      <w:r w:rsidRPr="0049262A">
        <w:t xml:space="preserve">    FOREIGN KEY (Doctor_ID)</w:t>
      </w:r>
    </w:p>
    <w:p w14:paraId="0F913A8E" w14:textId="77777777" w:rsidR="00837D6E" w:rsidRPr="0049262A" w:rsidRDefault="00837D6E" w:rsidP="00837D6E">
      <w:pPr>
        <w:pStyle w:val="IT"/>
      </w:pPr>
      <w:r w:rsidRPr="0049262A">
        <w:t xml:space="preserve">        REFERENCES Doctor(Doctor_ID)</w:t>
      </w:r>
    </w:p>
    <w:p w14:paraId="5180250A" w14:textId="77777777" w:rsidR="00837D6E" w:rsidRPr="0049262A" w:rsidRDefault="00837D6E" w:rsidP="00837D6E">
      <w:pPr>
        <w:pStyle w:val="IT"/>
      </w:pPr>
      <w:r w:rsidRPr="0049262A">
        <w:t xml:space="preserve">        ON UPDATE CASCADE</w:t>
      </w:r>
    </w:p>
    <w:p w14:paraId="3C19C71A" w14:textId="77777777" w:rsidR="00837D6E" w:rsidRPr="0049262A" w:rsidRDefault="00837D6E" w:rsidP="00837D6E">
      <w:pPr>
        <w:pStyle w:val="IT"/>
      </w:pPr>
      <w:r w:rsidRPr="0049262A">
        <w:t xml:space="preserve">        ON DELETE CASCADE</w:t>
      </w:r>
    </w:p>
    <w:p w14:paraId="43F7FB73" w14:textId="77777777" w:rsidR="00837D6E" w:rsidRPr="0049262A" w:rsidRDefault="00837D6E" w:rsidP="00837D6E">
      <w:pPr>
        <w:pStyle w:val="IT"/>
      </w:pPr>
      <w:r w:rsidRPr="0049262A">
        <w:t>);</w:t>
      </w:r>
    </w:p>
    <w:p w14:paraId="1B763DCD" w14:textId="77777777" w:rsidR="00837D6E" w:rsidRPr="0049262A" w:rsidRDefault="00837D6E" w:rsidP="00837D6E">
      <w:pPr>
        <w:pStyle w:val="IT"/>
        <w:rPr>
          <w:b/>
          <w:bCs/>
        </w:rPr>
      </w:pPr>
      <w:r w:rsidRPr="0049262A">
        <w:rPr>
          <w:b/>
          <w:bCs/>
        </w:rPr>
        <w:t>Resident Doctor Subtype</w:t>
      </w:r>
    </w:p>
    <w:p w14:paraId="222D9ED7" w14:textId="77777777" w:rsidR="00837D6E" w:rsidRPr="0049262A" w:rsidRDefault="00837D6E" w:rsidP="00837D6E">
      <w:pPr>
        <w:pStyle w:val="IT"/>
      </w:pPr>
      <w:r w:rsidRPr="0049262A">
        <w:t>CREATE TABLE Resident_Doctor (</w:t>
      </w:r>
    </w:p>
    <w:p w14:paraId="4B336EE1" w14:textId="77777777" w:rsidR="00837D6E" w:rsidRPr="0049262A" w:rsidRDefault="00837D6E" w:rsidP="00837D6E">
      <w:pPr>
        <w:pStyle w:val="IT"/>
      </w:pPr>
      <w:r w:rsidRPr="0049262A">
        <w:t xml:space="preserve">    Doctor_ID INT,</w:t>
      </w:r>
    </w:p>
    <w:p w14:paraId="0F31803D" w14:textId="77777777" w:rsidR="00837D6E" w:rsidRPr="0049262A" w:rsidRDefault="00837D6E" w:rsidP="00837D6E">
      <w:pPr>
        <w:pStyle w:val="IT"/>
      </w:pPr>
      <w:r w:rsidRPr="0049262A">
        <w:t xml:space="preserve">    Residency_Year INT NOT NULL,</w:t>
      </w:r>
    </w:p>
    <w:p w14:paraId="7911571C" w14:textId="77777777" w:rsidR="00837D6E" w:rsidRPr="0049262A" w:rsidRDefault="00837D6E" w:rsidP="00837D6E">
      <w:pPr>
        <w:pStyle w:val="IT"/>
      </w:pPr>
    </w:p>
    <w:p w14:paraId="2947BACB" w14:textId="77777777" w:rsidR="00837D6E" w:rsidRPr="0049262A" w:rsidRDefault="00837D6E" w:rsidP="00837D6E">
      <w:pPr>
        <w:pStyle w:val="IT"/>
      </w:pPr>
      <w:r w:rsidRPr="0049262A">
        <w:t xml:space="preserve">    PRIMARY KEY (Doctor_ID),</w:t>
      </w:r>
    </w:p>
    <w:p w14:paraId="3FD5CDB2" w14:textId="77777777" w:rsidR="00837D6E" w:rsidRPr="0049262A" w:rsidRDefault="00837D6E" w:rsidP="00837D6E">
      <w:pPr>
        <w:pStyle w:val="IT"/>
      </w:pPr>
    </w:p>
    <w:p w14:paraId="0840F83D" w14:textId="77777777" w:rsidR="00837D6E" w:rsidRPr="0049262A" w:rsidRDefault="00837D6E" w:rsidP="00837D6E">
      <w:pPr>
        <w:pStyle w:val="IT"/>
      </w:pPr>
      <w:r w:rsidRPr="0049262A">
        <w:t xml:space="preserve">    FOREIGN KEY (Doctor_ID)</w:t>
      </w:r>
    </w:p>
    <w:p w14:paraId="3F7FF615" w14:textId="77777777" w:rsidR="00837D6E" w:rsidRPr="0049262A" w:rsidRDefault="00837D6E" w:rsidP="00837D6E">
      <w:pPr>
        <w:pStyle w:val="IT"/>
      </w:pPr>
      <w:r w:rsidRPr="0049262A">
        <w:t xml:space="preserve">        REFERENCES Doctor(Doctor_ID)</w:t>
      </w:r>
    </w:p>
    <w:p w14:paraId="2B1046C4" w14:textId="77777777" w:rsidR="00837D6E" w:rsidRPr="0049262A" w:rsidRDefault="00837D6E" w:rsidP="00837D6E">
      <w:pPr>
        <w:pStyle w:val="IT"/>
      </w:pPr>
      <w:r w:rsidRPr="0049262A">
        <w:t xml:space="preserve">        ON UPDATE CASCADE</w:t>
      </w:r>
    </w:p>
    <w:p w14:paraId="2A779D74" w14:textId="77777777" w:rsidR="00837D6E" w:rsidRPr="0049262A" w:rsidRDefault="00837D6E" w:rsidP="00837D6E">
      <w:pPr>
        <w:pStyle w:val="IT"/>
      </w:pPr>
      <w:r w:rsidRPr="0049262A">
        <w:t xml:space="preserve">        ON DELETE CASCADE</w:t>
      </w:r>
    </w:p>
    <w:p w14:paraId="49E03339" w14:textId="77777777" w:rsidR="00837D6E" w:rsidRPr="0049262A" w:rsidRDefault="00837D6E" w:rsidP="00837D6E">
      <w:pPr>
        <w:pStyle w:val="IT"/>
      </w:pPr>
      <w:r w:rsidRPr="0049262A">
        <w:t>);</w:t>
      </w:r>
    </w:p>
    <w:p w14:paraId="3919E182" w14:textId="77777777" w:rsidR="00837D6E" w:rsidRPr="0049262A" w:rsidRDefault="00837D6E" w:rsidP="00837D6E">
      <w:pPr>
        <w:pStyle w:val="IT"/>
      </w:pPr>
      <w:r w:rsidRPr="0049262A">
        <w:t>The subtype tables use the Doctor_ID of the superclass as both their primary key and foreign key. This preserves the specialization/generalization structure designed in the EER model.</w:t>
      </w:r>
    </w:p>
    <w:p w14:paraId="30ECFCDD" w14:textId="77777777" w:rsidR="00837D6E" w:rsidRPr="0049262A" w:rsidRDefault="00837D6E" w:rsidP="00837D6E">
      <w:pPr>
        <w:pStyle w:val="IT"/>
        <w:rPr>
          <w:b/>
          <w:bCs/>
        </w:rPr>
      </w:pPr>
      <w:r w:rsidRPr="0049262A">
        <w:rPr>
          <w:b/>
          <w:bCs/>
        </w:rPr>
        <w:t>Appointment Table</w:t>
      </w:r>
    </w:p>
    <w:p w14:paraId="0EAD6C73" w14:textId="77777777" w:rsidR="00837D6E" w:rsidRPr="0049262A" w:rsidRDefault="00837D6E" w:rsidP="00837D6E">
      <w:pPr>
        <w:pStyle w:val="IT"/>
      </w:pPr>
      <w:r w:rsidRPr="0049262A">
        <w:t>CREATE TABLE Appointment (</w:t>
      </w:r>
    </w:p>
    <w:p w14:paraId="2E263A2A" w14:textId="77777777" w:rsidR="00837D6E" w:rsidRPr="0049262A" w:rsidRDefault="00837D6E" w:rsidP="00837D6E">
      <w:pPr>
        <w:pStyle w:val="IT"/>
      </w:pPr>
      <w:r w:rsidRPr="0049262A">
        <w:t xml:space="preserve">    Appointment_ID INT AUTO_INCREMENT,</w:t>
      </w:r>
    </w:p>
    <w:p w14:paraId="0B92348E" w14:textId="77777777" w:rsidR="00837D6E" w:rsidRPr="0049262A" w:rsidRDefault="00837D6E" w:rsidP="00837D6E">
      <w:pPr>
        <w:pStyle w:val="IT"/>
      </w:pPr>
      <w:r w:rsidRPr="0049262A">
        <w:t xml:space="preserve">    Patient_ID INT NOT NULL,</w:t>
      </w:r>
    </w:p>
    <w:p w14:paraId="02F6D028" w14:textId="77777777" w:rsidR="00837D6E" w:rsidRPr="0049262A" w:rsidRDefault="00837D6E" w:rsidP="00837D6E">
      <w:pPr>
        <w:pStyle w:val="IT"/>
      </w:pPr>
      <w:r w:rsidRPr="0049262A">
        <w:t xml:space="preserve">    Doctor_ID INT NOT NULL,</w:t>
      </w:r>
    </w:p>
    <w:p w14:paraId="519C3438" w14:textId="77777777" w:rsidR="00837D6E" w:rsidRPr="0049262A" w:rsidRDefault="00837D6E" w:rsidP="00837D6E">
      <w:pPr>
        <w:pStyle w:val="IT"/>
      </w:pPr>
      <w:r w:rsidRPr="0049262A">
        <w:t xml:space="preserve">    Appointment_Date DATE NOT NULL,</w:t>
      </w:r>
    </w:p>
    <w:p w14:paraId="708C3032" w14:textId="77777777" w:rsidR="00837D6E" w:rsidRPr="0049262A" w:rsidRDefault="00837D6E" w:rsidP="00837D6E">
      <w:pPr>
        <w:pStyle w:val="IT"/>
      </w:pPr>
      <w:r w:rsidRPr="0049262A">
        <w:t xml:space="preserve">    Appointment_Time TIME NOT NULL,</w:t>
      </w:r>
    </w:p>
    <w:p w14:paraId="4D21D591" w14:textId="77777777" w:rsidR="00837D6E" w:rsidRPr="0049262A" w:rsidRDefault="00837D6E" w:rsidP="00837D6E">
      <w:pPr>
        <w:pStyle w:val="IT"/>
      </w:pPr>
      <w:r w:rsidRPr="0049262A">
        <w:t xml:space="preserve">    Visit_Reason VARCHAR(255) NOT NULL,</w:t>
      </w:r>
    </w:p>
    <w:p w14:paraId="260AE8A1" w14:textId="77777777" w:rsidR="00837D6E" w:rsidRPr="0049262A" w:rsidRDefault="00837D6E" w:rsidP="00837D6E">
      <w:pPr>
        <w:pStyle w:val="IT"/>
      </w:pPr>
      <w:r w:rsidRPr="0049262A">
        <w:t xml:space="preserve">    Status VARCHAR(20) NOT NULL,</w:t>
      </w:r>
    </w:p>
    <w:p w14:paraId="0B8B30DF" w14:textId="77777777" w:rsidR="00837D6E" w:rsidRPr="0049262A" w:rsidRDefault="00837D6E" w:rsidP="00837D6E">
      <w:pPr>
        <w:pStyle w:val="IT"/>
      </w:pPr>
    </w:p>
    <w:p w14:paraId="75DEA051" w14:textId="77777777" w:rsidR="00837D6E" w:rsidRPr="0049262A" w:rsidRDefault="00837D6E" w:rsidP="00837D6E">
      <w:pPr>
        <w:pStyle w:val="IT"/>
      </w:pPr>
      <w:r w:rsidRPr="0049262A">
        <w:t xml:space="preserve">    PRIMARY KEY (Appointment_ID),</w:t>
      </w:r>
    </w:p>
    <w:p w14:paraId="78B9444D" w14:textId="77777777" w:rsidR="00837D6E" w:rsidRPr="0049262A" w:rsidRDefault="00837D6E" w:rsidP="00837D6E">
      <w:pPr>
        <w:pStyle w:val="IT"/>
      </w:pPr>
    </w:p>
    <w:p w14:paraId="767E27FE" w14:textId="77777777" w:rsidR="00837D6E" w:rsidRPr="0049262A" w:rsidRDefault="00837D6E" w:rsidP="00837D6E">
      <w:pPr>
        <w:pStyle w:val="IT"/>
      </w:pPr>
      <w:r w:rsidRPr="0049262A">
        <w:t xml:space="preserve">    FOREIGN KEY (Patient_ID)</w:t>
      </w:r>
    </w:p>
    <w:p w14:paraId="60D13C60" w14:textId="77777777" w:rsidR="00837D6E" w:rsidRPr="0049262A" w:rsidRDefault="00837D6E" w:rsidP="00837D6E">
      <w:pPr>
        <w:pStyle w:val="IT"/>
      </w:pPr>
      <w:r w:rsidRPr="0049262A">
        <w:t xml:space="preserve">        REFERENCES Patient(Patient_ID)</w:t>
      </w:r>
    </w:p>
    <w:p w14:paraId="56060784" w14:textId="77777777" w:rsidR="00837D6E" w:rsidRPr="0049262A" w:rsidRDefault="00837D6E" w:rsidP="00837D6E">
      <w:pPr>
        <w:pStyle w:val="IT"/>
      </w:pPr>
      <w:r w:rsidRPr="0049262A">
        <w:t xml:space="preserve">        ON UPDATE CASCADE</w:t>
      </w:r>
    </w:p>
    <w:p w14:paraId="405B2839" w14:textId="77777777" w:rsidR="00837D6E" w:rsidRPr="0049262A" w:rsidRDefault="00837D6E" w:rsidP="00837D6E">
      <w:pPr>
        <w:pStyle w:val="IT"/>
      </w:pPr>
      <w:r w:rsidRPr="0049262A">
        <w:t xml:space="preserve">        ON DELETE RESTRICT,</w:t>
      </w:r>
    </w:p>
    <w:p w14:paraId="0422E150" w14:textId="77777777" w:rsidR="00837D6E" w:rsidRPr="0049262A" w:rsidRDefault="00837D6E" w:rsidP="00837D6E">
      <w:pPr>
        <w:pStyle w:val="IT"/>
      </w:pPr>
    </w:p>
    <w:p w14:paraId="492A5BEE" w14:textId="77777777" w:rsidR="00837D6E" w:rsidRPr="0049262A" w:rsidRDefault="00837D6E" w:rsidP="00837D6E">
      <w:pPr>
        <w:pStyle w:val="IT"/>
      </w:pPr>
      <w:r w:rsidRPr="0049262A">
        <w:t xml:space="preserve">    FOREIGN KEY (Doctor_ID)</w:t>
      </w:r>
    </w:p>
    <w:p w14:paraId="79159731" w14:textId="77777777" w:rsidR="00837D6E" w:rsidRPr="0049262A" w:rsidRDefault="00837D6E" w:rsidP="00837D6E">
      <w:pPr>
        <w:pStyle w:val="IT"/>
      </w:pPr>
      <w:r w:rsidRPr="0049262A">
        <w:t xml:space="preserve">        REFERENCES Doctor(Doctor_ID)</w:t>
      </w:r>
    </w:p>
    <w:p w14:paraId="4C563BEB" w14:textId="77777777" w:rsidR="00837D6E" w:rsidRPr="0049262A" w:rsidRDefault="00837D6E" w:rsidP="00837D6E">
      <w:pPr>
        <w:pStyle w:val="IT"/>
      </w:pPr>
      <w:r w:rsidRPr="0049262A">
        <w:t xml:space="preserve">        ON UPDATE CASCADE</w:t>
      </w:r>
    </w:p>
    <w:p w14:paraId="23458FCC" w14:textId="77777777" w:rsidR="00837D6E" w:rsidRPr="0049262A" w:rsidRDefault="00837D6E" w:rsidP="00837D6E">
      <w:pPr>
        <w:pStyle w:val="IT"/>
      </w:pPr>
      <w:r w:rsidRPr="0049262A">
        <w:t xml:space="preserve">        ON DELETE RESTRICT,</w:t>
      </w:r>
    </w:p>
    <w:p w14:paraId="3EAA4E64" w14:textId="77777777" w:rsidR="00837D6E" w:rsidRPr="0049262A" w:rsidRDefault="00837D6E" w:rsidP="00837D6E">
      <w:pPr>
        <w:pStyle w:val="IT"/>
      </w:pPr>
    </w:p>
    <w:p w14:paraId="268E1E88" w14:textId="77777777" w:rsidR="00837D6E" w:rsidRPr="0049262A" w:rsidRDefault="00837D6E" w:rsidP="00837D6E">
      <w:pPr>
        <w:pStyle w:val="IT"/>
      </w:pPr>
      <w:r w:rsidRPr="0049262A">
        <w:t xml:space="preserve">    UNIQUE (Doctor_ID, Appointment_Date, Appointment_Time)</w:t>
      </w:r>
    </w:p>
    <w:p w14:paraId="353616D5" w14:textId="77777777" w:rsidR="00837D6E" w:rsidRPr="0049262A" w:rsidRDefault="00837D6E" w:rsidP="00837D6E">
      <w:pPr>
        <w:pStyle w:val="IT"/>
      </w:pPr>
      <w:r w:rsidRPr="0049262A">
        <w:t>);</w:t>
      </w:r>
    </w:p>
    <w:p w14:paraId="7716B188" w14:textId="77777777" w:rsidR="00837D6E" w:rsidRPr="0049262A" w:rsidRDefault="00837D6E" w:rsidP="00837D6E">
      <w:pPr>
        <w:pStyle w:val="IT"/>
      </w:pPr>
      <w:r w:rsidRPr="0049262A">
        <w:t>The foreign keys ensure that an appointment cannot reference a patient or doctor who does not exist. Foreign-key constraints are important because inserting a reference to a nonexistent primary-key value would violate referential integrity.</w:t>
      </w:r>
    </w:p>
    <w:p w14:paraId="3CA5AB89" w14:textId="77777777" w:rsidR="00837D6E" w:rsidRPr="0049262A" w:rsidRDefault="00837D6E" w:rsidP="00837D6E">
      <w:pPr>
        <w:pStyle w:val="IT"/>
        <w:rPr>
          <w:b/>
          <w:bCs/>
        </w:rPr>
      </w:pPr>
      <w:r w:rsidRPr="0049262A">
        <w:rPr>
          <w:b/>
          <w:bCs/>
        </w:rPr>
        <w:t>Medicine Table</w:t>
      </w:r>
    </w:p>
    <w:p w14:paraId="3AB28DCC" w14:textId="77777777" w:rsidR="00837D6E" w:rsidRPr="0049262A" w:rsidRDefault="00837D6E" w:rsidP="00837D6E">
      <w:pPr>
        <w:pStyle w:val="IT"/>
      </w:pPr>
      <w:r w:rsidRPr="0049262A">
        <w:t>CREATE TABLE Medicine (</w:t>
      </w:r>
    </w:p>
    <w:p w14:paraId="6EF69B94" w14:textId="77777777" w:rsidR="00837D6E" w:rsidRPr="0049262A" w:rsidRDefault="00837D6E" w:rsidP="00837D6E">
      <w:pPr>
        <w:pStyle w:val="IT"/>
      </w:pPr>
      <w:r w:rsidRPr="0049262A">
        <w:t xml:space="preserve">    Medicine_ID INT AUTO_INCREMENT,</w:t>
      </w:r>
    </w:p>
    <w:p w14:paraId="05BB801E" w14:textId="77777777" w:rsidR="00837D6E" w:rsidRPr="0049262A" w:rsidRDefault="00837D6E" w:rsidP="00837D6E">
      <w:pPr>
        <w:pStyle w:val="IT"/>
      </w:pPr>
      <w:r w:rsidRPr="0049262A">
        <w:t xml:space="preserve">    Medicine_Name VARCHAR(100) NOT NULL,</w:t>
      </w:r>
    </w:p>
    <w:p w14:paraId="052EC26A" w14:textId="77777777" w:rsidR="00837D6E" w:rsidRPr="0049262A" w:rsidRDefault="00837D6E" w:rsidP="00837D6E">
      <w:pPr>
        <w:pStyle w:val="IT"/>
      </w:pPr>
      <w:r w:rsidRPr="0049262A">
        <w:t xml:space="preserve">    Description VARCHAR(255),</w:t>
      </w:r>
    </w:p>
    <w:p w14:paraId="6DE502DE" w14:textId="77777777" w:rsidR="00837D6E" w:rsidRPr="0049262A" w:rsidRDefault="00837D6E" w:rsidP="00837D6E">
      <w:pPr>
        <w:pStyle w:val="IT"/>
      </w:pPr>
      <w:r w:rsidRPr="0049262A">
        <w:t xml:space="preserve">    Unit_Price DECIMAL(8,2) NOT NULL,</w:t>
      </w:r>
    </w:p>
    <w:p w14:paraId="05ABFEDB" w14:textId="77777777" w:rsidR="00837D6E" w:rsidRPr="0049262A" w:rsidRDefault="00837D6E" w:rsidP="00837D6E">
      <w:pPr>
        <w:pStyle w:val="IT"/>
      </w:pPr>
      <w:r w:rsidRPr="0049262A">
        <w:t xml:space="preserve">    Stock_Quantity INT NOT NULL,</w:t>
      </w:r>
    </w:p>
    <w:p w14:paraId="325CC2F1" w14:textId="77777777" w:rsidR="00837D6E" w:rsidRPr="0049262A" w:rsidRDefault="00837D6E" w:rsidP="00837D6E">
      <w:pPr>
        <w:pStyle w:val="IT"/>
      </w:pPr>
    </w:p>
    <w:p w14:paraId="2BAF77E9" w14:textId="77777777" w:rsidR="00837D6E" w:rsidRPr="0049262A" w:rsidRDefault="00837D6E" w:rsidP="00837D6E">
      <w:pPr>
        <w:pStyle w:val="IT"/>
      </w:pPr>
      <w:r w:rsidRPr="0049262A">
        <w:t xml:space="preserve">    PRIMARY KEY (Medicine_ID),</w:t>
      </w:r>
    </w:p>
    <w:p w14:paraId="0597EFC1" w14:textId="77777777" w:rsidR="00837D6E" w:rsidRPr="0049262A" w:rsidRDefault="00837D6E" w:rsidP="00837D6E">
      <w:pPr>
        <w:pStyle w:val="IT"/>
      </w:pPr>
      <w:r w:rsidRPr="0049262A">
        <w:t xml:space="preserve">    UNIQUE (Medicine_Name)</w:t>
      </w:r>
    </w:p>
    <w:p w14:paraId="30D564E1" w14:textId="77777777" w:rsidR="00837D6E" w:rsidRPr="0049262A" w:rsidRDefault="00837D6E" w:rsidP="00837D6E">
      <w:pPr>
        <w:pStyle w:val="IT"/>
      </w:pPr>
      <w:r w:rsidRPr="0049262A">
        <w:t>);</w:t>
      </w:r>
    </w:p>
    <w:p w14:paraId="058BD433" w14:textId="77777777" w:rsidR="00837D6E" w:rsidRPr="0049262A" w:rsidRDefault="00837D6E" w:rsidP="00837D6E">
      <w:pPr>
        <w:pStyle w:val="IT"/>
        <w:rPr>
          <w:b/>
          <w:bCs/>
        </w:rPr>
      </w:pPr>
      <w:r w:rsidRPr="0049262A">
        <w:rPr>
          <w:b/>
          <w:bCs/>
        </w:rPr>
        <w:t>Treatment Table</w:t>
      </w:r>
    </w:p>
    <w:p w14:paraId="60584E70" w14:textId="77777777" w:rsidR="00837D6E" w:rsidRPr="0049262A" w:rsidRDefault="00837D6E" w:rsidP="00837D6E">
      <w:pPr>
        <w:pStyle w:val="IT"/>
      </w:pPr>
      <w:r w:rsidRPr="0049262A">
        <w:t>CREATE TABLE Treatment (</w:t>
      </w:r>
    </w:p>
    <w:p w14:paraId="36C61B72" w14:textId="77777777" w:rsidR="00837D6E" w:rsidRPr="0049262A" w:rsidRDefault="00837D6E" w:rsidP="00837D6E">
      <w:pPr>
        <w:pStyle w:val="IT"/>
      </w:pPr>
      <w:r w:rsidRPr="0049262A">
        <w:t xml:space="preserve">    Treatment_ID INT AUTO_INCREMENT,</w:t>
      </w:r>
    </w:p>
    <w:p w14:paraId="6917A872" w14:textId="77777777" w:rsidR="00837D6E" w:rsidRPr="0049262A" w:rsidRDefault="00837D6E" w:rsidP="00837D6E">
      <w:pPr>
        <w:pStyle w:val="IT"/>
      </w:pPr>
      <w:r w:rsidRPr="0049262A">
        <w:t xml:space="preserve">    Appointment_ID INT NOT NULL,</w:t>
      </w:r>
    </w:p>
    <w:p w14:paraId="4BA61AEB" w14:textId="77777777" w:rsidR="00837D6E" w:rsidRPr="0049262A" w:rsidRDefault="00837D6E" w:rsidP="00837D6E">
      <w:pPr>
        <w:pStyle w:val="IT"/>
      </w:pPr>
      <w:r w:rsidRPr="0049262A">
        <w:t xml:space="preserve">    Medicine_ID INT,</w:t>
      </w:r>
    </w:p>
    <w:p w14:paraId="3E638CBA" w14:textId="77777777" w:rsidR="00837D6E" w:rsidRPr="0049262A" w:rsidRDefault="00837D6E" w:rsidP="00837D6E">
      <w:pPr>
        <w:pStyle w:val="IT"/>
      </w:pPr>
      <w:r w:rsidRPr="0049262A">
        <w:t xml:space="preserve">    Diagnosis VARCHAR(255) NOT NULL,</w:t>
      </w:r>
    </w:p>
    <w:p w14:paraId="0C1A8FDE" w14:textId="77777777" w:rsidR="00837D6E" w:rsidRPr="0049262A" w:rsidRDefault="00837D6E" w:rsidP="00837D6E">
      <w:pPr>
        <w:pStyle w:val="IT"/>
      </w:pPr>
      <w:r w:rsidRPr="0049262A">
        <w:t xml:space="preserve">    Procedure_Name VARCHAR(150) NOT NULL,</w:t>
      </w:r>
    </w:p>
    <w:p w14:paraId="720DF862" w14:textId="77777777" w:rsidR="00837D6E" w:rsidRPr="0049262A" w:rsidRDefault="00837D6E" w:rsidP="00837D6E">
      <w:pPr>
        <w:pStyle w:val="IT"/>
      </w:pPr>
      <w:r w:rsidRPr="0049262A">
        <w:t xml:space="preserve">    Notes VARCHAR(500),</w:t>
      </w:r>
    </w:p>
    <w:p w14:paraId="1CFEC569" w14:textId="77777777" w:rsidR="00837D6E" w:rsidRPr="0049262A" w:rsidRDefault="00837D6E" w:rsidP="00837D6E">
      <w:pPr>
        <w:pStyle w:val="IT"/>
      </w:pPr>
      <w:r w:rsidRPr="0049262A">
        <w:t xml:space="preserve">    Cost DECIMAL(10,2) NOT NULL,</w:t>
      </w:r>
    </w:p>
    <w:p w14:paraId="74E7FFB8" w14:textId="77777777" w:rsidR="00837D6E" w:rsidRPr="0049262A" w:rsidRDefault="00837D6E" w:rsidP="00837D6E">
      <w:pPr>
        <w:pStyle w:val="IT"/>
      </w:pPr>
    </w:p>
    <w:p w14:paraId="034A26FD" w14:textId="77777777" w:rsidR="00837D6E" w:rsidRPr="0049262A" w:rsidRDefault="00837D6E" w:rsidP="00837D6E">
      <w:pPr>
        <w:pStyle w:val="IT"/>
      </w:pPr>
      <w:r w:rsidRPr="0049262A">
        <w:t xml:space="preserve">    PRIMARY KEY (Treatment_ID),</w:t>
      </w:r>
    </w:p>
    <w:p w14:paraId="4EC6762D" w14:textId="77777777" w:rsidR="00837D6E" w:rsidRPr="0049262A" w:rsidRDefault="00837D6E" w:rsidP="00837D6E">
      <w:pPr>
        <w:pStyle w:val="IT"/>
      </w:pPr>
    </w:p>
    <w:p w14:paraId="2EB07404" w14:textId="77777777" w:rsidR="00837D6E" w:rsidRPr="0049262A" w:rsidRDefault="00837D6E" w:rsidP="00837D6E">
      <w:pPr>
        <w:pStyle w:val="IT"/>
      </w:pPr>
      <w:r w:rsidRPr="0049262A">
        <w:t xml:space="preserve">    FOREIGN KEY (Appointment_ID)</w:t>
      </w:r>
    </w:p>
    <w:p w14:paraId="425F9BDD" w14:textId="77777777" w:rsidR="00837D6E" w:rsidRPr="0049262A" w:rsidRDefault="00837D6E" w:rsidP="00837D6E">
      <w:pPr>
        <w:pStyle w:val="IT"/>
      </w:pPr>
      <w:r w:rsidRPr="0049262A">
        <w:t xml:space="preserve">        REFERENCES Appointment(Appointment_ID)</w:t>
      </w:r>
    </w:p>
    <w:p w14:paraId="68EB4207" w14:textId="77777777" w:rsidR="00837D6E" w:rsidRPr="0049262A" w:rsidRDefault="00837D6E" w:rsidP="00837D6E">
      <w:pPr>
        <w:pStyle w:val="IT"/>
      </w:pPr>
      <w:r w:rsidRPr="0049262A">
        <w:t xml:space="preserve">        ON UPDATE CASCADE</w:t>
      </w:r>
    </w:p>
    <w:p w14:paraId="2450F118" w14:textId="77777777" w:rsidR="00837D6E" w:rsidRPr="0049262A" w:rsidRDefault="00837D6E" w:rsidP="00837D6E">
      <w:pPr>
        <w:pStyle w:val="IT"/>
      </w:pPr>
      <w:r w:rsidRPr="0049262A">
        <w:t xml:space="preserve">        ON DELETE RESTRICT,</w:t>
      </w:r>
    </w:p>
    <w:p w14:paraId="503DE46F" w14:textId="77777777" w:rsidR="00837D6E" w:rsidRPr="0049262A" w:rsidRDefault="00837D6E" w:rsidP="00837D6E">
      <w:pPr>
        <w:pStyle w:val="IT"/>
      </w:pPr>
    </w:p>
    <w:p w14:paraId="7171516F" w14:textId="77777777" w:rsidR="00837D6E" w:rsidRPr="0049262A" w:rsidRDefault="00837D6E" w:rsidP="00837D6E">
      <w:pPr>
        <w:pStyle w:val="IT"/>
      </w:pPr>
      <w:r w:rsidRPr="0049262A">
        <w:t xml:space="preserve">    FOREIGN KEY (Medicine_ID)</w:t>
      </w:r>
    </w:p>
    <w:p w14:paraId="234E0ABC" w14:textId="77777777" w:rsidR="00837D6E" w:rsidRPr="0049262A" w:rsidRDefault="00837D6E" w:rsidP="00837D6E">
      <w:pPr>
        <w:pStyle w:val="IT"/>
      </w:pPr>
      <w:r w:rsidRPr="0049262A">
        <w:t xml:space="preserve">        REFERENCES Medicine(Medicine_ID)</w:t>
      </w:r>
    </w:p>
    <w:p w14:paraId="03FE8812" w14:textId="77777777" w:rsidR="00837D6E" w:rsidRPr="0049262A" w:rsidRDefault="00837D6E" w:rsidP="00837D6E">
      <w:pPr>
        <w:pStyle w:val="IT"/>
      </w:pPr>
      <w:r w:rsidRPr="0049262A">
        <w:t xml:space="preserve">        ON UPDATE CASCADE</w:t>
      </w:r>
    </w:p>
    <w:p w14:paraId="56B6CFBD" w14:textId="77777777" w:rsidR="00837D6E" w:rsidRPr="0049262A" w:rsidRDefault="00837D6E" w:rsidP="00837D6E">
      <w:pPr>
        <w:pStyle w:val="IT"/>
      </w:pPr>
      <w:r w:rsidRPr="0049262A">
        <w:t xml:space="preserve">        ON DELETE RESTRICT</w:t>
      </w:r>
    </w:p>
    <w:p w14:paraId="3E4C5E27" w14:textId="77777777" w:rsidR="00837D6E" w:rsidRPr="0049262A" w:rsidRDefault="00837D6E" w:rsidP="00837D6E">
      <w:pPr>
        <w:pStyle w:val="IT"/>
      </w:pPr>
      <w:r w:rsidRPr="0049262A">
        <w:t>);</w:t>
      </w:r>
    </w:p>
    <w:p w14:paraId="12C4C581" w14:textId="77777777" w:rsidR="00837D6E" w:rsidRPr="0049262A" w:rsidRDefault="00837D6E" w:rsidP="00837D6E">
      <w:pPr>
        <w:pStyle w:val="IT"/>
        <w:rPr>
          <w:b/>
          <w:bCs/>
        </w:rPr>
      </w:pPr>
      <w:r w:rsidRPr="0049262A">
        <w:rPr>
          <w:b/>
          <w:bCs/>
        </w:rPr>
        <w:t>Payment Table</w:t>
      </w:r>
    </w:p>
    <w:p w14:paraId="21D99658" w14:textId="77777777" w:rsidR="00837D6E" w:rsidRPr="0049262A" w:rsidRDefault="00837D6E" w:rsidP="00837D6E">
      <w:pPr>
        <w:pStyle w:val="IT"/>
      </w:pPr>
      <w:r w:rsidRPr="0049262A">
        <w:t>CREATE TABLE Payment (</w:t>
      </w:r>
    </w:p>
    <w:p w14:paraId="33697574" w14:textId="77777777" w:rsidR="00837D6E" w:rsidRPr="0049262A" w:rsidRDefault="00837D6E" w:rsidP="00837D6E">
      <w:pPr>
        <w:pStyle w:val="IT"/>
      </w:pPr>
      <w:r w:rsidRPr="0049262A">
        <w:t xml:space="preserve">    Payment_ID INT AUTO_INCREMENT,</w:t>
      </w:r>
    </w:p>
    <w:p w14:paraId="6FCBA18E" w14:textId="77777777" w:rsidR="00837D6E" w:rsidRPr="0049262A" w:rsidRDefault="00837D6E" w:rsidP="00837D6E">
      <w:pPr>
        <w:pStyle w:val="IT"/>
      </w:pPr>
      <w:r w:rsidRPr="0049262A">
        <w:t xml:space="preserve">    Appointment_ID INT NOT NULL,</w:t>
      </w:r>
    </w:p>
    <w:p w14:paraId="7201AA30" w14:textId="77777777" w:rsidR="00837D6E" w:rsidRPr="0049262A" w:rsidRDefault="00837D6E" w:rsidP="00837D6E">
      <w:pPr>
        <w:pStyle w:val="IT"/>
      </w:pPr>
      <w:r w:rsidRPr="0049262A">
        <w:t xml:space="preserve">    Amount DECIMAL(10,2) NOT NULL,</w:t>
      </w:r>
    </w:p>
    <w:p w14:paraId="44EAD8F7" w14:textId="77777777" w:rsidR="00837D6E" w:rsidRPr="0049262A" w:rsidRDefault="00837D6E" w:rsidP="00837D6E">
      <w:pPr>
        <w:pStyle w:val="IT"/>
      </w:pPr>
      <w:r w:rsidRPr="0049262A">
        <w:t xml:space="preserve">    Payment_Date DATE NOT NULL,</w:t>
      </w:r>
    </w:p>
    <w:p w14:paraId="00925A5E" w14:textId="77777777" w:rsidR="00837D6E" w:rsidRPr="0049262A" w:rsidRDefault="00837D6E" w:rsidP="00837D6E">
      <w:pPr>
        <w:pStyle w:val="IT"/>
      </w:pPr>
      <w:r w:rsidRPr="0049262A">
        <w:t xml:space="preserve">    Payment_Method VARCHAR(30) NOT NULL,</w:t>
      </w:r>
    </w:p>
    <w:p w14:paraId="09A18B70" w14:textId="77777777" w:rsidR="00837D6E" w:rsidRPr="0049262A" w:rsidRDefault="00837D6E" w:rsidP="00837D6E">
      <w:pPr>
        <w:pStyle w:val="IT"/>
      </w:pPr>
      <w:r w:rsidRPr="0049262A">
        <w:t xml:space="preserve">    Payment_Status VARCHAR(20) NOT NULL,</w:t>
      </w:r>
    </w:p>
    <w:p w14:paraId="156EFF83" w14:textId="77777777" w:rsidR="00837D6E" w:rsidRPr="0049262A" w:rsidRDefault="00837D6E" w:rsidP="00837D6E">
      <w:pPr>
        <w:pStyle w:val="IT"/>
      </w:pPr>
      <w:r w:rsidRPr="0049262A">
        <w:t xml:space="preserve">    Payment_Type VARCHAR(30) NOT NULL,</w:t>
      </w:r>
    </w:p>
    <w:p w14:paraId="5E4D0FEE" w14:textId="77777777" w:rsidR="00837D6E" w:rsidRPr="0049262A" w:rsidRDefault="00837D6E" w:rsidP="00837D6E">
      <w:pPr>
        <w:pStyle w:val="IT"/>
      </w:pPr>
    </w:p>
    <w:p w14:paraId="4D68FCA8" w14:textId="77777777" w:rsidR="00837D6E" w:rsidRPr="0049262A" w:rsidRDefault="00837D6E" w:rsidP="00837D6E">
      <w:pPr>
        <w:pStyle w:val="IT"/>
      </w:pPr>
      <w:r w:rsidRPr="0049262A">
        <w:t xml:space="preserve">    PRIMARY KEY (Payment_ID),</w:t>
      </w:r>
    </w:p>
    <w:p w14:paraId="4FB19D6F" w14:textId="77777777" w:rsidR="00837D6E" w:rsidRPr="0049262A" w:rsidRDefault="00837D6E" w:rsidP="00837D6E">
      <w:pPr>
        <w:pStyle w:val="IT"/>
      </w:pPr>
    </w:p>
    <w:p w14:paraId="6BF19472" w14:textId="77777777" w:rsidR="00837D6E" w:rsidRPr="0049262A" w:rsidRDefault="00837D6E" w:rsidP="00837D6E">
      <w:pPr>
        <w:pStyle w:val="IT"/>
      </w:pPr>
      <w:r w:rsidRPr="0049262A">
        <w:t xml:space="preserve">    FOREIGN KEY (Appointment_ID)</w:t>
      </w:r>
    </w:p>
    <w:p w14:paraId="2DD8D38C" w14:textId="77777777" w:rsidR="00837D6E" w:rsidRPr="0049262A" w:rsidRDefault="00837D6E" w:rsidP="00837D6E">
      <w:pPr>
        <w:pStyle w:val="IT"/>
      </w:pPr>
      <w:r w:rsidRPr="0049262A">
        <w:t xml:space="preserve">        REFERENCES Appointment(Appointment_ID)</w:t>
      </w:r>
    </w:p>
    <w:p w14:paraId="72387EB1" w14:textId="77777777" w:rsidR="00837D6E" w:rsidRPr="0049262A" w:rsidRDefault="00837D6E" w:rsidP="00837D6E">
      <w:pPr>
        <w:pStyle w:val="IT"/>
      </w:pPr>
      <w:r w:rsidRPr="0049262A">
        <w:t xml:space="preserve">        ON UPDATE CASCADE</w:t>
      </w:r>
    </w:p>
    <w:p w14:paraId="7C614E86" w14:textId="77777777" w:rsidR="00837D6E" w:rsidRPr="0049262A" w:rsidRDefault="00837D6E" w:rsidP="00837D6E">
      <w:pPr>
        <w:pStyle w:val="IT"/>
      </w:pPr>
      <w:r w:rsidRPr="0049262A">
        <w:t xml:space="preserve">        ON DELETE RESTRICT</w:t>
      </w:r>
    </w:p>
    <w:p w14:paraId="3C0E5F32" w14:textId="77777777" w:rsidR="00837D6E" w:rsidRPr="0049262A" w:rsidRDefault="00837D6E" w:rsidP="00837D6E">
      <w:pPr>
        <w:pStyle w:val="IT"/>
      </w:pPr>
      <w:r w:rsidRPr="0049262A">
        <w:t>);</w:t>
      </w:r>
    </w:p>
    <w:p w14:paraId="0E66C607" w14:textId="77777777" w:rsidR="00837D6E" w:rsidRDefault="00837D6E" w:rsidP="00837D6E">
      <w:pPr>
        <w:pStyle w:val="IT"/>
      </w:pPr>
      <w:r w:rsidRPr="0049262A">
        <w:rPr>
          <w:noProof/>
        </w:rPr>
        <w:drawing>
          <wp:inline distT="0" distB="0" distL="0" distR="0" wp14:anchorId="17C7AB40" wp14:editId="62016C46">
            <wp:extent cx="5349240" cy="1959610"/>
            <wp:effectExtent l="0" t="0" r="3810" b="2540"/>
            <wp:docPr id="64097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78079" name=""/>
                    <pic:cNvPicPr/>
                  </pic:nvPicPr>
                  <pic:blipFill>
                    <a:blip r:embed="rId18"/>
                    <a:stretch>
                      <a:fillRect/>
                    </a:stretch>
                  </pic:blipFill>
                  <pic:spPr>
                    <a:xfrm>
                      <a:off x="0" y="0"/>
                      <a:ext cx="5349240" cy="1959610"/>
                    </a:xfrm>
                    <a:prstGeom prst="rect">
                      <a:avLst/>
                    </a:prstGeom>
                  </pic:spPr>
                </pic:pic>
              </a:graphicData>
            </a:graphic>
          </wp:inline>
        </w:drawing>
      </w:r>
    </w:p>
    <w:p w14:paraId="677B4BC5" w14:textId="77777777" w:rsidR="00167A97" w:rsidRPr="0049262A" w:rsidRDefault="00167A97" w:rsidP="00167A97">
      <w:pPr>
        <w:pStyle w:val="IT"/>
        <w:rPr>
          <w:b/>
          <w:bCs/>
        </w:rPr>
      </w:pPr>
      <w:r w:rsidRPr="0049262A">
        <w:rPr>
          <w:b/>
          <w:bCs/>
        </w:rPr>
        <w:t>3. Insert Sample Saudi Data</w:t>
      </w:r>
    </w:p>
    <w:p w14:paraId="0016C406" w14:textId="77777777" w:rsidR="00167A97" w:rsidRPr="0049262A" w:rsidRDefault="00167A97" w:rsidP="00167A97">
      <w:pPr>
        <w:pStyle w:val="IT"/>
        <w:rPr>
          <w:b/>
          <w:bCs/>
        </w:rPr>
      </w:pPr>
      <w:r w:rsidRPr="0049262A">
        <w:rPr>
          <w:b/>
          <w:bCs/>
        </w:rPr>
        <w:t>Patient Records</w:t>
      </w:r>
    </w:p>
    <w:p w14:paraId="046ACC89" w14:textId="77777777" w:rsidR="00167A97" w:rsidRPr="0049262A" w:rsidRDefault="00167A97" w:rsidP="00167A97">
      <w:pPr>
        <w:pStyle w:val="IT"/>
      </w:pPr>
      <w:r w:rsidRPr="0049262A">
        <w:t>INSERT INTO Patient</w:t>
      </w:r>
    </w:p>
    <w:p w14:paraId="103559A6" w14:textId="77777777" w:rsidR="00167A97" w:rsidRPr="0049262A" w:rsidRDefault="00167A97" w:rsidP="00167A97">
      <w:pPr>
        <w:pStyle w:val="IT"/>
      </w:pPr>
      <w:r w:rsidRPr="0049262A">
        <w:t xml:space="preserve">    (National_ID, Full_Name, Date_of_Birth, Gender, Phone, Email, Address)</w:t>
      </w:r>
    </w:p>
    <w:p w14:paraId="69BCE713" w14:textId="77777777" w:rsidR="00167A97" w:rsidRPr="0049262A" w:rsidRDefault="00167A97" w:rsidP="00167A97">
      <w:pPr>
        <w:pStyle w:val="IT"/>
      </w:pPr>
      <w:r w:rsidRPr="0049262A">
        <w:t>VALUES</w:t>
      </w:r>
    </w:p>
    <w:p w14:paraId="0EF9AD46" w14:textId="77777777" w:rsidR="00167A97" w:rsidRPr="0049262A" w:rsidRDefault="00167A97" w:rsidP="00167A97">
      <w:pPr>
        <w:pStyle w:val="IT"/>
      </w:pPr>
      <w:r w:rsidRPr="0049262A">
        <w:t xml:space="preserve">    ('1023456789', 'Abdullah Alzahrani', '1992-04-16',</w:t>
      </w:r>
    </w:p>
    <w:p w14:paraId="1B7910E0" w14:textId="77777777" w:rsidR="00167A97" w:rsidRPr="0049262A" w:rsidRDefault="00167A97" w:rsidP="00167A97">
      <w:pPr>
        <w:pStyle w:val="IT"/>
      </w:pPr>
      <w:r w:rsidRPr="0049262A">
        <w:t xml:space="preserve">     'Male', '0509876543',</w:t>
      </w:r>
    </w:p>
    <w:p w14:paraId="0E892EEE" w14:textId="77777777" w:rsidR="00167A97" w:rsidRPr="0049262A" w:rsidRDefault="00167A97" w:rsidP="00167A97">
      <w:pPr>
        <w:pStyle w:val="IT"/>
      </w:pPr>
      <w:r w:rsidRPr="0049262A">
        <w:t xml:space="preserve">     'abdullah.alzahrani@example.sa',</w:t>
      </w:r>
    </w:p>
    <w:p w14:paraId="3FDA13DD" w14:textId="77777777" w:rsidR="00167A97" w:rsidRPr="0049262A" w:rsidRDefault="00167A97" w:rsidP="00167A97">
      <w:pPr>
        <w:pStyle w:val="IT"/>
      </w:pPr>
      <w:r w:rsidRPr="0049262A">
        <w:t xml:space="preserve">     'Al Malqa District, Riyadh'),</w:t>
      </w:r>
    </w:p>
    <w:p w14:paraId="2C38CFFD" w14:textId="77777777" w:rsidR="00167A97" w:rsidRPr="0049262A" w:rsidRDefault="00167A97" w:rsidP="00167A97">
      <w:pPr>
        <w:pStyle w:val="IT"/>
      </w:pPr>
    </w:p>
    <w:p w14:paraId="1A8FFA6C" w14:textId="77777777" w:rsidR="00167A97" w:rsidRPr="0049262A" w:rsidRDefault="00167A97" w:rsidP="00167A97">
      <w:pPr>
        <w:pStyle w:val="IT"/>
      </w:pPr>
      <w:r w:rsidRPr="0049262A">
        <w:t xml:space="preserve">    ('1098765432', 'Sara Alharbi', '1988-11-03',</w:t>
      </w:r>
    </w:p>
    <w:p w14:paraId="2086CF16" w14:textId="77777777" w:rsidR="00167A97" w:rsidRPr="0049262A" w:rsidRDefault="00167A97" w:rsidP="00167A97">
      <w:pPr>
        <w:pStyle w:val="IT"/>
      </w:pPr>
      <w:r w:rsidRPr="0049262A">
        <w:t xml:space="preserve">     'Female', '0518765432',</w:t>
      </w:r>
    </w:p>
    <w:p w14:paraId="6EC34E44" w14:textId="77777777" w:rsidR="00167A97" w:rsidRPr="0049262A" w:rsidRDefault="00167A97" w:rsidP="00167A97">
      <w:pPr>
        <w:pStyle w:val="IT"/>
      </w:pPr>
      <w:r w:rsidRPr="0049262A">
        <w:t xml:space="preserve">     'sara.alharbi@example.sa',</w:t>
      </w:r>
    </w:p>
    <w:p w14:paraId="559E6749" w14:textId="77777777" w:rsidR="00167A97" w:rsidRPr="0049262A" w:rsidRDefault="00167A97" w:rsidP="00167A97">
      <w:pPr>
        <w:pStyle w:val="IT"/>
      </w:pPr>
      <w:r w:rsidRPr="0049262A">
        <w:t xml:space="preserve">     'Al Rawdah District, Jeddah'),</w:t>
      </w:r>
    </w:p>
    <w:p w14:paraId="38ED3A9B" w14:textId="77777777" w:rsidR="00167A97" w:rsidRPr="0049262A" w:rsidRDefault="00167A97" w:rsidP="00167A97">
      <w:pPr>
        <w:pStyle w:val="IT"/>
      </w:pPr>
    </w:p>
    <w:p w14:paraId="7FEE130A" w14:textId="77777777" w:rsidR="00167A97" w:rsidRPr="0049262A" w:rsidRDefault="00167A97" w:rsidP="00167A97">
      <w:pPr>
        <w:pStyle w:val="IT"/>
      </w:pPr>
      <w:r w:rsidRPr="0049262A">
        <w:t xml:space="preserve">    ('1122334455', 'Mohammed Alqahtani', '2001-07-22',</w:t>
      </w:r>
    </w:p>
    <w:p w14:paraId="6B5D5274" w14:textId="77777777" w:rsidR="00167A97" w:rsidRPr="0049262A" w:rsidRDefault="00167A97" w:rsidP="00167A97">
      <w:pPr>
        <w:pStyle w:val="IT"/>
      </w:pPr>
      <w:r w:rsidRPr="0049262A">
        <w:t xml:space="preserve">     'Male', '0527654321',</w:t>
      </w:r>
    </w:p>
    <w:p w14:paraId="763114AA" w14:textId="77777777" w:rsidR="00167A97" w:rsidRPr="0049262A" w:rsidRDefault="00167A97" w:rsidP="00167A97">
      <w:pPr>
        <w:pStyle w:val="IT"/>
      </w:pPr>
      <w:r w:rsidRPr="0049262A">
        <w:t xml:space="preserve">     'mohammed.alqahtani@example.sa',</w:t>
      </w:r>
    </w:p>
    <w:p w14:paraId="53F2A695" w14:textId="77777777" w:rsidR="00167A97" w:rsidRPr="0049262A" w:rsidRDefault="00167A97" w:rsidP="00167A97">
      <w:pPr>
        <w:pStyle w:val="IT"/>
      </w:pPr>
      <w:r w:rsidRPr="0049262A">
        <w:t xml:space="preserve">     'Al Faisaliyah District, Dammam'),</w:t>
      </w:r>
    </w:p>
    <w:p w14:paraId="1EED8077" w14:textId="77777777" w:rsidR="00167A97" w:rsidRPr="0049262A" w:rsidRDefault="00167A97" w:rsidP="00167A97">
      <w:pPr>
        <w:pStyle w:val="IT"/>
      </w:pPr>
    </w:p>
    <w:p w14:paraId="18662302" w14:textId="77777777" w:rsidR="00167A97" w:rsidRPr="0049262A" w:rsidRDefault="00167A97" w:rsidP="00167A97">
      <w:pPr>
        <w:pStyle w:val="IT"/>
      </w:pPr>
      <w:r w:rsidRPr="0049262A">
        <w:t xml:space="preserve">    ('1234567890', 'Norah Alotaibi', '1996-02-10',</w:t>
      </w:r>
    </w:p>
    <w:p w14:paraId="2159CC09" w14:textId="77777777" w:rsidR="00167A97" w:rsidRPr="0049262A" w:rsidRDefault="00167A97" w:rsidP="00167A97">
      <w:pPr>
        <w:pStyle w:val="IT"/>
      </w:pPr>
      <w:r w:rsidRPr="0049262A">
        <w:t xml:space="preserve">     'Female', '0536543210',</w:t>
      </w:r>
    </w:p>
    <w:p w14:paraId="0CF5339D" w14:textId="77777777" w:rsidR="00167A97" w:rsidRPr="0049262A" w:rsidRDefault="00167A97" w:rsidP="00167A97">
      <w:pPr>
        <w:pStyle w:val="IT"/>
      </w:pPr>
      <w:r w:rsidRPr="0049262A">
        <w:t xml:space="preserve">     'norah.alotaibi@example.sa',</w:t>
      </w:r>
    </w:p>
    <w:p w14:paraId="35C9C64F" w14:textId="77777777" w:rsidR="00167A97" w:rsidRPr="0049262A" w:rsidRDefault="00167A97" w:rsidP="00167A97">
      <w:pPr>
        <w:pStyle w:val="IT"/>
      </w:pPr>
      <w:r w:rsidRPr="0049262A">
        <w:t xml:space="preserve">     'Al Aziziyah District, Makkah'),</w:t>
      </w:r>
    </w:p>
    <w:p w14:paraId="18C987FD" w14:textId="77777777" w:rsidR="00167A97" w:rsidRPr="0049262A" w:rsidRDefault="00167A97" w:rsidP="00167A97">
      <w:pPr>
        <w:pStyle w:val="IT"/>
      </w:pPr>
    </w:p>
    <w:p w14:paraId="0672ACBC" w14:textId="77777777" w:rsidR="00167A97" w:rsidRPr="0049262A" w:rsidRDefault="00167A97" w:rsidP="00167A97">
      <w:pPr>
        <w:pStyle w:val="IT"/>
      </w:pPr>
      <w:r w:rsidRPr="0049262A">
        <w:t xml:space="preserve">    ('1987654321', 'Fahad Alshammari', '1979-09-28',</w:t>
      </w:r>
    </w:p>
    <w:p w14:paraId="78596822" w14:textId="77777777" w:rsidR="00167A97" w:rsidRPr="0049262A" w:rsidRDefault="00167A97" w:rsidP="00167A97">
      <w:pPr>
        <w:pStyle w:val="IT"/>
      </w:pPr>
      <w:r w:rsidRPr="0049262A">
        <w:t xml:space="preserve">     'Male', '0545432109',</w:t>
      </w:r>
    </w:p>
    <w:p w14:paraId="18FCD744" w14:textId="77777777" w:rsidR="00167A97" w:rsidRPr="0049262A" w:rsidRDefault="00167A97" w:rsidP="00167A97">
      <w:pPr>
        <w:pStyle w:val="IT"/>
      </w:pPr>
      <w:r w:rsidRPr="0049262A">
        <w:t xml:space="preserve">     'fahad.alshammari@example.sa',</w:t>
      </w:r>
    </w:p>
    <w:p w14:paraId="36DB095F" w14:textId="77777777" w:rsidR="00167A97" w:rsidRPr="0049262A" w:rsidRDefault="00167A97" w:rsidP="00167A97">
      <w:pPr>
        <w:pStyle w:val="IT"/>
      </w:pPr>
      <w:r w:rsidRPr="0049262A">
        <w:t xml:space="preserve">     'Qurban District, Madinah');</w:t>
      </w:r>
    </w:p>
    <w:p w14:paraId="0C0347CC" w14:textId="77777777" w:rsidR="00167A97" w:rsidRPr="0049262A" w:rsidRDefault="00167A97" w:rsidP="00167A97">
      <w:pPr>
        <w:pStyle w:val="IT"/>
        <w:rPr>
          <w:b/>
          <w:bCs/>
        </w:rPr>
      </w:pPr>
      <w:r w:rsidRPr="0049262A">
        <w:rPr>
          <w:b/>
          <w:bCs/>
        </w:rPr>
        <w:t>Doctor Records</w:t>
      </w:r>
    </w:p>
    <w:p w14:paraId="74E61F1E" w14:textId="77777777" w:rsidR="00167A97" w:rsidRPr="0049262A" w:rsidRDefault="00167A97" w:rsidP="00167A97">
      <w:pPr>
        <w:pStyle w:val="IT"/>
      </w:pPr>
      <w:r w:rsidRPr="0049262A">
        <w:t>Ten doctors are inserted so that both EER subclasses can contain five records while maintaining the disjoint specialization.</w:t>
      </w:r>
    </w:p>
    <w:p w14:paraId="3B44C313" w14:textId="77777777" w:rsidR="00167A97" w:rsidRPr="0049262A" w:rsidRDefault="00167A97" w:rsidP="00167A97">
      <w:pPr>
        <w:pStyle w:val="IT"/>
      </w:pPr>
      <w:r w:rsidRPr="0049262A">
        <w:t>INSERT INTO Doctor</w:t>
      </w:r>
    </w:p>
    <w:p w14:paraId="57FC8F6F" w14:textId="77777777" w:rsidR="00167A97" w:rsidRPr="0049262A" w:rsidRDefault="00167A97" w:rsidP="00167A97">
      <w:pPr>
        <w:pStyle w:val="IT"/>
      </w:pPr>
      <w:r w:rsidRPr="0049262A">
        <w:t xml:space="preserve">    (Full_Name, Specialty, License_No, Phone, Email, Doctor_Type)</w:t>
      </w:r>
    </w:p>
    <w:p w14:paraId="0F1785DF" w14:textId="77777777" w:rsidR="00167A97" w:rsidRPr="0049262A" w:rsidRDefault="00167A97" w:rsidP="00167A97">
      <w:pPr>
        <w:pStyle w:val="IT"/>
      </w:pPr>
      <w:r w:rsidRPr="0049262A">
        <w:t>VALUES</w:t>
      </w:r>
    </w:p>
    <w:p w14:paraId="147768BF" w14:textId="77777777" w:rsidR="00167A97" w:rsidRPr="0049262A" w:rsidRDefault="00167A97" w:rsidP="00167A97">
      <w:pPr>
        <w:pStyle w:val="IT"/>
      </w:pPr>
      <w:r w:rsidRPr="0049262A">
        <w:t xml:space="preserve">    ('Khalid Alqahtani', 'Family Medicine',</w:t>
      </w:r>
    </w:p>
    <w:p w14:paraId="43FA2BB9" w14:textId="77777777" w:rsidR="00167A97" w:rsidRPr="0049262A" w:rsidRDefault="00167A97" w:rsidP="00167A97">
      <w:pPr>
        <w:pStyle w:val="IT"/>
      </w:pPr>
      <w:r w:rsidRPr="0049262A">
        <w:t xml:space="preserve">     'SCFHS-D-10001', '0501234567',</w:t>
      </w:r>
    </w:p>
    <w:p w14:paraId="6F6C24DB" w14:textId="77777777" w:rsidR="00167A97" w:rsidRPr="0049262A" w:rsidRDefault="00167A97" w:rsidP="00167A97">
      <w:pPr>
        <w:pStyle w:val="IT"/>
      </w:pPr>
      <w:r w:rsidRPr="0049262A">
        <w:t xml:space="preserve">     'k.alqahtani@smartclinic.sa', 'Consultant'),</w:t>
      </w:r>
    </w:p>
    <w:p w14:paraId="22CEDECB" w14:textId="77777777" w:rsidR="00167A97" w:rsidRPr="0049262A" w:rsidRDefault="00167A97" w:rsidP="00167A97">
      <w:pPr>
        <w:pStyle w:val="IT"/>
      </w:pPr>
    </w:p>
    <w:p w14:paraId="7545E7B0" w14:textId="77777777" w:rsidR="00167A97" w:rsidRPr="0049262A" w:rsidRDefault="00167A97" w:rsidP="00167A97">
      <w:pPr>
        <w:pStyle w:val="IT"/>
      </w:pPr>
      <w:r w:rsidRPr="0049262A">
        <w:t xml:space="preserve">    ('Noura Alharbi', 'Pediatrics',</w:t>
      </w:r>
    </w:p>
    <w:p w14:paraId="15D631E4" w14:textId="77777777" w:rsidR="00167A97" w:rsidRPr="0049262A" w:rsidRDefault="00167A97" w:rsidP="00167A97">
      <w:pPr>
        <w:pStyle w:val="IT"/>
      </w:pPr>
      <w:r w:rsidRPr="0049262A">
        <w:t xml:space="preserve">     'SCFHS-D-10002', '0512345678',</w:t>
      </w:r>
    </w:p>
    <w:p w14:paraId="5544C17B" w14:textId="77777777" w:rsidR="00167A97" w:rsidRPr="0049262A" w:rsidRDefault="00167A97" w:rsidP="00167A97">
      <w:pPr>
        <w:pStyle w:val="IT"/>
      </w:pPr>
      <w:r w:rsidRPr="0049262A">
        <w:t xml:space="preserve">     'n.alharbi@smartclinic.sa', 'Consultant'),</w:t>
      </w:r>
    </w:p>
    <w:p w14:paraId="49BF7ABA" w14:textId="77777777" w:rsidR="00167A97" w:rsidRPr="0049262A" w:rsidRDefault="00167A97" w:rsidP="00167A97">
      <w:pPr>
        <w:pStyle w:val="IT"/>
      </w:pPr>
    </w:p>
    <w:p w14:paraId="51D412C0" w14:textId="77777777" w:rsidR="00167A97" w:rsidRPr="0049262A" w:rsidRDefault="00167A97" w:rsidP="00167A97">
      <w:pPr>
        <w:pStyle w:val="IT"/>
      </w:pPr>
      <w:r w:rsidRPr="0049262A">
        <w:t xml:space="preserve">    ('Faisal Alotaibi', 'Dermatology',</w:t>
      </w:r>
    </w:p>
    <w:p w14:paraId="4FE04024" w14:textId="77777777" w:rsidR="00167A97" w:rsidRPr="0049262A" w:rsidRDefault="00167A97" w:rsidP="00167A97">
      <w:pPr>
        <w:pStyle w:val="IT"/>
      </w:pPr>
      <w:r w:rsidRPr="0049262A">
        <w:t xml:space="preserve">     'SCFHS-D-10003', '0523456789',</w:t>
      </w:r>
    </w:p>
    <w:p w14:paraId="69099099" w14:textId="77777777" w:rsidR="00167A97" w:rsidRPr="0049262A" w:rsidRDefault="00167A97" w:rsidP="00167A97">
      <w:pPr>
        <w:pStyle w:val="IT"/>
      </w:pPr>
      <w:r w:rsidRPr="0049262A">
        <w:t xml:space="preserve">     'f.alotaibi@smartclinic.sa', 'Consultant'),</w:t>
      </w:r>
    </w:p>
    <w:p w14:paraId="2EFD3086" w14:textId="77777777" w:rsidR="00167A97" w:rsidRPr="0049262A" w:rsidRDefault="00167A97" w:rsidP="00167A97">
      <w:pPr>
        <w:pStyle w:val="IT"/>
      </w:pPr>
    </w:p>
    <w:p w14:paraId="423B5095" w14:textId="77777777" w:rsidR="00167A97" w:rsidRPr="0049262A" w:rsidRDefault="00167A97" w:rsidP="00167A97">
      <w:pPr>
        <w:pStyle w:val="IT"/>
      </w:pPr>
      <w:r w:rsidRPr="0049262A">
        <w:t xml:space="preserve">    ('Reem Alghamdi', 'Internal Medicine',</w:t>
      </w:r>
    </w:p>
    <w:p w14:paraId="788F3E0A" w14:textId="77777777" w:rsidR="00167A97" w:rsidRPr="0049262A" w:rsidRDefault="00167A97" w:rsidP="00167A97">
      <w:pPr>
        <w:pStyle w:val="IT"/>
      </w:pPr>
      <w:r w:rsidRPr="0049262A">
        <w:t xml:space="preserve">     'SCFHS-D-10004', '0534567890',</w:t>
      </w:r>
    </w:p>
    <w:p w14:paraId="2A4C04A3" w14:textId="77777777" w:rsidR="00167A97" w:rsidRPr="0049262A" w:rsidRDefault="00167A97" w:rsidP="00167A97">
      <w:pPr>
        <w:pStyle w:val="IT"/>
      </w:pPr>
      <w:r w:rsidRPr="0049262A">
        <w:t xml:space="preserve">     'r.alghamdi@smartclinic.sa', 'Consultant'),</w:t>
      </w:r>
    </w:p>
    <w:p w14:paraId="415AB68F" w14:textId="77777777" w:rsidR="00167A97" w:rsidRPr="0049262A" w:rsidRDefault="00167A97" w:rsidP="00167A97">
      <w:pPr>
        <w:pStyle w:val="IT"/>
      </w:pPr>
    </w:p>
    <w:p w14:paraId="501A6184" w14:textId="77777777" w:rsidR="00167A97" w:rsidRPr="0049262A" w:rsidRDefault="00167A97" w:rsidP="00167A97">
      <w:pPr>
        <w:pStyle w:val="IT"/>
      </w:pPr>
      <w:r w:rsidRPr="0049262A">
        <w:t xml:space="preserve">    ('Saad Alshammari', 'Orthopedics',</w:t>
      </w:r>
    </w:p>
    <w:p w14:paraId="1F1BEF6E" w14:textId="77777777" w:rsidR="00167A97" w:rsidRPr="0049262A" w:rsidRDefault="00167A97" w:rsidP="00167A97">
      <w:pPr>
        <w:pStyle w:val="IT"/>
      </w:pPr>
      <w:r w:rsidRPr="0049262A">
        <w:t xml:space="preserve">     'SCFHS-D-10005', '0545678901',</w:t>
      </w:r>
    </w:p>
    <w:p w14:paraId="0DBD06B6" w14:textId="77777777" w:rsidR="00167A97" w:rsidRPr="0049262A" w:rsidRDefault="00167A97" w:rsidP="00167A97">
      <w:pPr>
        <w:pStyle w:val="IT"/>
      </w:pPr>
      <w:r w:rsidRPr="0049262A">
        <w:t xml:space="preserve">     's.alshammari@smartclinic.sa', 'Consultant'),</w:t>
      </w:r>
    </w:p>
    <w:p w14:paraId="27B72CFD" w14:textId="77777777" w:rsidR="00167A97" w:rsidRPr="0049262A" w:rsidRDefault="00167A97" w:rsidP="00167A97">
      <w:pPr>
        <w:pStyle w:val="IT"/>
      </w:pPr>
    </w:p>
    <w:p w14:paraId="3945BA94" w14:textId="77777777" w:rsidR="00167A97" w:rsidRPr="0049262A" w:rsidRDefault="00167A97" w:rsidP="00167A97">
      <w:pPr>
        <w:pStyle w:val="IT"/>
      </w:pPr>
      <w:r w:rsidRPr="0049262A">
        <w:t xml:space="preserve">    ('Ahmed Aldossari', 'Family Medicine',</w:t>
      </w:r>
    </w:p>
    <w:p w14:paraId="4313A358" w14:textId="77777777" w:rsidR="00167A97" w:rsidRPr="0049262A" w:rsidRDefault="00167A97" w:rsidP="00167A97">
      <w:pPr>
        <w:pStyle w:val="IT"/>
      </w:pPr>
      <w:r w:rsidRPr="0049262A">
        <w:t xml:space="preserve">     'SCFHS-D-10006', '0556789012',</w:t>
      </w:r>
    </w:p>
    <w:p w14:paraId="636E502B" w14:textId="77777777" w:rsidR="00167A97" w:rsidRPr="0049262A" w:rsidRDefault="00167A97" w:rsidP="00167A97">
      <w:pPr>
        <w:pStyle w:val="IT"/>
      </w:pPr>
      <w:r w:rsidRPr="0049262A">
        <w:t xml:space="preserve">     'a.aldossari@smartclinic.sa', 'Resident'),</w:t>
      </w:r>
    </w:p>
    <w:p w14:paraId="1A065C5D" w14:textId="77777777" w:rsidR="00167A97" w:rsidRPr="0049262A" w:rsidRDefault="00167A97" w:rsidP="00167A97">
      <w:pPr>
        <w:pStyle w:val="IT"/>
      </w:pPr>
    </w:p>
    <w:p w14:paraId="01120DFE" w14:textId="77777777" w:rsidR="00167A97" w:rsidRPr="0049262A" w:rsidRDefault="00167A97" w:rsidP="00167A97">
      <w:pPr>
        <w:pStyle w:val="IT"/>
      </w:pPr>
      <w:r w:rsidRPr="0049262A">
        <w:t xml:space="preserve">    ('Huda Alzahrani', 'Pediatrics',</w:t>
      </w:r>
    </w:p>
    <w:p w14:paraId="2CAF7136" w14:textId="77777777" w:rsidR="00167A97" w:rsidRPr="0049262A" w:rsidRDefault="00167A97" w:rsidP="00167A97">
      <w:pPr>
        <w:pStyle w:val="IT"/>
      </w:pPr>
      <w:r w:rsidRPr="0049262A">
        <w:t xml:space="preserve">     'SCFHS-D-10007', '0567890123',</w:t>
      </w:r>
    </w:p>
    <w:p w14:paraId="6196F756" w14:textId="77777777" w:rsidR="00167A97" w:rsidRPr="0049262A" w:rsidRDefault="00167A97" w:rsidP="00167A97">
      <w:pPr>
        <w:pStyle w:val="IT"/>
      </w:pPr>
      <w:r w:rsidRPr="0049262A">
        <w:t xml:space="preserve">     'h.alzahrani@smartclinic.sa', 'Resident'),</w:t>
      </w:r>
    </w:p>
    <w:p w14:paraId="779B97F6" w14:textId="77777777" w:rsidR="00167A97" w:rsidRPr="0049262A" w:rsidRDefault="00167A97" w:rsidP="00167A97">
      <w:pPr>
        <w:pStyle w:val="IT"/>
      </w:pPr>
    </w:p>
    <w:p w14:paraId="2721A850" w14:textId="77777777" w:rsidR="00167A97" w:rsidRPr="0049262A" w:rsidRDefault="00167A97" w:rsidP="00167A97">
      <w:pPr>
        <w:pStyle w:val="IT"/>
      </w:pPr>
      <w:r w:rsidRPr="0049262A">
        <w:t xml:space="preserve">    ('Majed Almutairi', 'Dermatology',</w:t>
      </w:r>
    </w:p>
    <w:p w14:paraId="5142C6EC" w14:textId="77777777" w:rsidR="00167A97" w:rsidRPr="0049262A" w:rsidRDefault="00167A97" w:rsidP="00167A97">
      <w:pPr>
        <w:pStyle w:val="IT"/>
      </w:pPr>
      <w:r w:rsidRPr="0049262A">
        <w:t xml:space="preserve">     'SCFHS-D-10008', '0578901234',</w:t>
      </w:r>
    </w:p>
    <w:p w14:paraId="09D63EFA" w14:textId="77777777" w:rsidR="00167A97" w:rsidRPr="0049262A" w:rsidRDefault="00167A97" w:rsidP="00167A97">
      <w:pPr>
        <w:pStyle w:val="IT"/>
      </w:pPr>
      <w:r w:rsidRPr="0049262A">
        <w:t xml:space="preserve">     'm.almutairi@smartclinic.sa', 'Resident'),</w:t>
      </w:r>
    </w:p>
    <w:p w14:paraId="7B3ABE3B" w14:textId="77777777" w:rsidR="00167A97" w:rsidRPr="0049262A" w:rsidRDefault="00167A97" w:rsidP="00167A97">
      <w:pPr>
        <w:pStyle w:val="IT"/>
      </w:pPr>
    </w:p>
    <w:p w14:paraId="17A0CD3B" w14:textId="77777777" w:rsidR="00167A97" w:rsidRPr="0049262A" w:rsidRDefault="00167A97" w:rsidP="00167A97">
      <w:pPr>
        <w:pStyle w:val="IT"/>
      </w:pPr>
      <w:r w:rsidRPr="0049262A">
        <w:t xml:space="preserve">    ('Lama Alsubaie', 'Internal Medicine',</w:t>
      </w:r>
    </w:p>
    <w:p w14:paraId="0EEE0436" w14:textId="77777777" w:rsidR="00167A97" w:rsidRPr="0049262A" w:rsidRDefault="00167A97" w:rsidP="00167A97">
      <w:pPr>
        <w:pStyle w:val="IT"/>
      </w:pPr>
      <w:r w:rsidRPr="0049262A">
        <w:t xml:space="preserve">     'SCFHS-D-10009', '0589012345',</w:t>
      </w:r>
    </w:p>
    <w:p w14:paraId="5C2452CC" w14:textId="77777777" w:rsidR="00167A97" w:rsidRPr="0049262A" w:rsidRDefault="00167A97" w:rsidP="00167A97">
      <w:pPr>
        <w:pStyle w:val="IT"/>
      </w:pPr>
      <w:r w:rsidRPr="0049262A">
        <w:t xml:space="preserve">     'l.alsubaie@smartclinic.sa', 'Resident'),</w:t>
      </w:r>
    </w:p>
    <w:p w14:paraId="78894B60" w14:textId="77777777" w:rsidR="00167A97" w:rsidRPr="0049262A" w:rsidRDefault="00167A97" w:rsidP="00167A97">
      <w:pPr>
        <w:pStyle w:val="IT"/>
      </w:pPr>
    </w:p>
    <w:p w14:paraId="461D97F6" w14:textId="77777777" w:rsidR="00167A97" w:rsidRPr="0049262A" w:rsidRDefault="00167A97" w:rsidP="00167A97">
      <w:pPr>
        <w:pStyle w:val="IT"/>
      </w:pPr>
      <w:r w:rsidRPr="0049262A">
        <w:t xml:space="preserve">    ('Omar Alanazi', 'Orthopedics',</w:t>
      </w:r>
    </w:p>
    <w:p w14:paraId="785B9C65" w14:textId="77777777" w:rsidR="00167A97" w:rsidRPr="0049262A" w:rsidRDefault="00167A97" w:rsidP="00167A97">
      <w:pPr>
        <w:pStyle w:val="IT"/>
      </w:pPr>
      <w:r w:rsidRPr="0049262A">
        <w:t xml:space="preserve">     'SCFHS-D-10010', '0590123456',</w:t>
      </w:r>
    </w:p>
    <w:p w14:paraId="6D8BBB56" w14:textId="77777777" w:rsidR="00167A97" w:rsidRPr="0049262A" w:rsidRDefault="00167A97" w:rsidP="00167A97">
      <w:pPr>
        <w:pStyle w:val="IT"/>
      </w:pPr>
      <w:r w:rsidRPr="0049262A">
        <w:t xml:space="preserve">     'o.alanazi@smartclinic.sa', 'Resident');</w:t>
      </w:r>
    </w:p>
    <w:p w14:paraId="249EBAC5" w14:textId="77777777" w:rsidR="00167A97" w:rsidRPr="0049262A" w:rsidRDefault="00167A97" w:rsidP="00167A97">
      <w:pPr>
        <w:pStyle w:val="IT"/>
        <w:rPr>
          <w:b/>
          <w:bCs/>
        </w:rPr>
      </w:pPr>
      <w:r w:rsidRPr="0049262A">
        <w:rPr>
          <w:b/>
          <w:bCs/>
        </w:rPr>
        <w:t>Consultant Doctor Records</w:t>
      </w:r>
    </w:p>
    <w:p w14:paraId="786FDA06" w14:textId="77777777" w:rsidR="00167A97" w:rsidRPr="0049262A" w:rsidRDefault="00167A97" w:rsidP="00167A97">
      <w:pPr>
        <w:pStyle w:val="IT"/>
      </w:pPr>
      <w:r w:rsidRPr="0049262A">
        <w:t>INSERT INTO Consultant_Doctor</w:t>
      </w:r>
    </w:p>
    <w:p w14:paraId="760C1CCD" w14:textId="77777777" w:rsidR="00167A97" w:rsidRPr="0049262A" w:rsidRDefault="00167A97" w:rsidP="00167A97">
      <w:pPr>
        <w:pStyle w:val="IT"/>
      </w:pPr>
      <w:r w:rsidRPr="0049262A">
        <w:t xml:space="preserve">    (Doctor_ID, Years_of_Experience)</w:t>
      </w:r>
    </w:p>
    <w:p w14:paraId="49B9D1CB" w14:textId="77777777" w:rsidR="00167A97" w:rsidRPr="0049262A" w:rsidRDefault="00167A97" w:rsidP="00167A97">
      <w:pPr>
        <w:pStyle w:val="IT"/>
      </w:pPr>
      <w:r w:rsidRPr="0049262A">
        <w:t>VALUES</w:t>
      </w:r>
    </w:p>
    <w:p w14:paraId="78B2332E" w14:textId="77777777" w:rsidR="00167A97" w:rsidRPr="0049262A" w:rsidRDefault="00167A97" w:rsidP="00167A97">
      <w:pPr>
        <w:pStyle w:val="IT"/>
      </w:pPr>
      <w:r w:rsidRPr="0049262A">
        <w:t xml:space="preserve">    (1, 14),</w:t>
      </w:r>
    </w:p>
    <w:p w14:paraId="67627521" w14:textId="77777777" w:rsidR="00167A97" w:rsidRPr="0049262A" w:rsidRDefault="00167A97" w:rsidP="00167A97">
      <w:pPr>
        <w:pStyle w:val="IT"/>
      </w:pPr>
      <w:r w:rsidRPr="0049262A">
        <w:t xml:space="preserve">    (2, 12),</w:t>
      </w:r>
    </w:p>
    <w:p w14:paraId="473451EC" w14:textId="77777777" w:rsidR="00167A97" w:rsidRPr="0049262A" w:rsidRDefault="00167A97" w:rsidP="00167A97">
      <w:pPr>
        <w:pStyle w:val="IT"/>
      </w:pPr>
      <w:r w:rsidRPr="0049262A">
        <w:t xml:space="preserve">    (3, 10),</w:t>
      </w:r>
    </w:p>
    <w:p w14:paraId="3D37A9E5" w14:textId="77777777" w:rsidR="00167A97" w:rsidRPr="0049262A" w:rsidRDefault="00167A97" w:rsidP="00167A97">
      <w:pPr>
        <w:pStyle w:val="IT"/>
      </w:pPr>
      <w:r w:rsidRPr="0049262A">
        <w:t xml:space="preserve">    (4, 15),</w:t>
      </w:r>
    </w:p>
    <w:p w14:paraId="1B7D83E5" w14:textId="77777777" w:rsidR="00167A97" w:rsidRPr="0049262A" w:rsidRDefault="00167A97" w:rsidP="00167A97">
      <w:pPr>
        <w:pStyle w:val="IT"/>
      </w:pPr>
      <w:r w:rsidRPr="0049262A">
        <w:t xml:space="preserve">    (5, 11);</w:t>
      </w:r>
    </w:p>
    <w:p w14:paraId="3939A988" w14:textId="77777777" w:rsidR="00167A97" w:rsidRPr="0049262A" w:rsidRDefault="00167A97" w:rsidP="00167A97">
      <w:pPr>
        <w:pStyle w:val="IT"/>
        <w:rPr>
          <w:b/>
          <w:bCs/>
        </w:rPr>
      </w:pPr>
      <w:r w:rsidRPr="0049262A">
        <w:rPr>
          <w:b/>
          <w:bCs/>
        </w:rPr>
        <w:t>Resident Doctor Records</w:t>
      </w:r>
    </w:p>
    <w:p w14:paraId="742988DD" w14:textId="77777777" w:rsidR="00167A97" w:rsidRPr="0049262A" w:rsidRDefault="00167A97" w:rsidP="00167A97">
      <w:pPr>
        <w:pStyle w:val="IT"/>
      </w:pPr>
      <w:r w:rsidRPr="0049262A">
        <w:t>INSERT INTO Resident_Doctor</w:t>
      </w:r>
    </w:p>
    <w:p w14:paraId="78748AE8" w14:textId="77777777" w:rsidR="00167A97" w:rsidRPr="0049262A" w:rsidRDefault="00167A97" w:rsidP="00167A97">
      <w:pPr>
        <w:pStyle w:val="IT"/>
      </w:pPr>
      <w:r w:rsidRPr="0049262A">
        <w:t xml:space="preserve">    (Doctor_ID, Residency_Year)</w:t>
      </w:r>
    </w:p>
    <w:p w14:paraId="2A01D39A" w14:textId="77777777" w:rsidR="00167A97" w:rsidRPr="0049262A" w:rsidRDefault="00167A97" w:rsidP="00167A97">
      <w:pPr>
        <w:pStyle w:val="IT"/>
      </w:pPr>
      <w:r w:rsidRPr="0049262A">
        <w:t>VALUES</w:t>
      </w:r>
    </w:p>
    <w:p w14:paraId="231F9563" w14:textId="77777777" w:rsidR="00167A97" w:rsidRPr="0049262A" w:rsidRDefault="00167A97" w:rsidP="00167A97">
      <w:pPr>
        <w:pStyle w:val="IT"/>
      </w:pPr>
      <w:r w:rsidRPr="0049262A">
        <w:t xml:space="preserve">    (6, 1),</w:t>
      </w:r>
    </w:p>
    <w:p w14:paraId="0DB2B3A9" w14:textId="77777777" w:rsidR="00167A97" w:rsidRPr="0049262A" w:rsidRDefault="00167A97" w:rsidP="00167A97">
      <w:pPr>
        <w:pStyle w:val="IT"/>
      </w:pPr>
      <w:r w:rsidRPr="0049262A">
        <w:t xml:space="preserve">    (7, 2),</w:t>
      </w:r>
    </w:p>
    <w:p w14:paraId="1BA312D1" w14:textId="77777777" w:rsidR="00167A97" w:rsidRPr="0049262A" w:rsidRDefault="00167A97" w:rsidP="00167A97">
      <w:pPr>
        <w:pStyle w:val="IT"/>
      </w:pPr>
      <w:r w:rsidRPr="0049262A">
        <w:t xml:space="preserve">    (8, 3),</w:t>
      </w:r>
    </w:p>
    <w:p w14:paraId="5A15AD26" w14:textId="77777777" w:rsidR="00167A97" w:rsidRPr="0049262A" w:rsidRDefault="00167A97" w:rsidP="00167A97">
      <w:pPr>
        <w:pStyle w:val="IT"/>
      </w:pPr>
      <w:r w:rsidRPr="0049262A">
        <w:t xml:space="preserve">    (9, 2),</w:t>
      </w:r>
    </w:p>
    <w:p w14:paraId="0CA060C0" w14:textId="77777777" w:rsidR="00167A97" w:rsidRPr="0049262A" w:rsidRDefault="00167A97" w:rsidP="00167A97">
      <w:pPr>
        <w:pStyle w:val="IT"/>
      </w:pPr>
      <w:r w:rsidRPr="0049262A">
        <w:t xml:space="preserve">    (10, 4);</w:t>
      </w:r>
    </w:p>
    <w:p w14:paraId="7FAC6656" w14:textId="77777777" w:rsidR="00167A97" w:rsidRPr="0049262A" w:rsidRDefault="00167A97" w:rsidP="00167A97">
      <w:pPr>
        <w:pStyle w:val="IT"/>
      </w:pPr>
      <w:r w:rsidRPr="0049262A">
        <w:t xml:space="preserve">This structure implements the </w:t>
      </w:r>
      <w:r w:rsidRPr="0049262A">
        <w:rPr>
          <w:b/>
          <w:bCs/>
        </w:rPr>
        <w:t>disjoint</w:t>
      </w:r>
      <w:r w:rsidRPr="0049262A">
        <w:t xml:space="preserve"> rule because each doctor is entered into only one subtype. It also represents the </w:t>
      </w:r>
      <w:r w:rsidRPr="0049262A">
        <w:rPr>
          <w:b/>
          <w:bCs/>
        </w:rPr>
        <w:t>total</w:t>
      </w:r>
      <w:r w:rsidRPr="0049262A">
        <w:t xml:space="preserve"> specialization because every doctor is classified as either a Consultant or Resident.</w:t>
      </w:r>
    </w:p>
    <w:p w14:paraId="13DEE11D" w14:textId="77777777" w:rsidR="00167A97" w:rsidRPr="0049262A" w:rsidRDefault="00167A97" w:rsidP="00167A97">
      <w:pPr>
        <w:pStyle w:val="IT"/>
        <w:rPr>
          <w:b/>
          <w:bCs/>
        </w:rPr>
      </w:pPr>
      <w:r w:rsidRPr="0049262A">
        <w:rPr>
          <w:b/>
          <w:bCs/>
        </w:rPr>
        <w:t>Appointment Records</w:t>
      </w:r>
    </w:p>
    <w:p w14:paraId="686ED05A" w14:textId="77777777" w:rsidR="00167A97" w:rsidRPr="0049262A" w:rsidRDefault="00167A97" w:rsidP="00167A97">
      <w:pPr>
        <w:pStyle w:val="IT"/>
      </w:pPr>
      <w:r w:rsidRPr="0049262A">
        <w:t>INSERT INTO Appointment</w:t>
      </w:r>
    </w:p>
    <w:p w14:paraId="7E3BFD16" w14:textId="77777777" w:rsidR="00167A97" w:rsidRPr="0049262A" w:rsidRDefault="00167A97" w:rsidP="00167A97">
      <w:pPr>
        <w:pStyle w:val="IT"/>
      </w:pPr>
      <w:r w:rsidRPr="0049262A">
        <w:t xml:space="preserve">    (Patient_ID, Doctor_ID, Appointment_Date,</w:t>
      </w:r>
    </w:p>
    <w:p w14:paraId="5E692083" w14:textId="77777777" w:rsidR="00167A97" w:rsidRPr="0049262A" w:rsidRDefault="00167A97" w:rsidP="00167A97">
      <w:pPr>
        <w:pStyle w:val="IT"/>
      </w:pPr>
      <w:r w:rsidRPr="0049262A">
        <w:t xml:space="preserve">     Appointment_Time, Visit_Reason, Status)</w:t>
      </w:r>
    </w:p>
    <w:p w14:paraId="0211349C" w14:textId="77777777" w:rsidR="00167A97" w:rsidRPr="0049262A" w:rsidRDefault="00167A97" w:rsidP="00167A97">
      <w:pPr>
        <w:pStyle w:val="IT"/>
      </w:pPr>
      <w:r w:rsidRPr="0049262A">
        <w:t>VALUES</w:t>
      </w:r>
    </w:p>
    <w:p w14:paraId="691BF12D" w14:textId="77777777" w:rsidR="00167A97" w:rsidRPr="0049262A" w:rsidRDefault="00167A97" w:rsidP="00167A97">
      <w:pPr>
        <w:pStyle w:val="IT"/>
      </w:pPr>
      <w:r w:rsidRPr="0049262A">
        <w:t xml:space="preserve">    (1, 1, '2026-07-05', '09:00:00',</w:t>
      </w:r>
    </w:p>
    <w:p w14:paraId="70004781" w14:textId="77777777" w:rsidR="00167A97" w:rsidRPr="0049262A" w:rsidRDefault="00167A97" w:rsidP="00167A97">
      <w:pPr>
        <w:pStyle w:val="IT"/>
      </w:pPr>
      <w:r w:rsidRPr="0049262A">
        <w:t xml:space="preserve">     'Routine health examination', 'Completed'),</w:t>
      </w:r>
    </w:p>
    <w:p w14:paraId="55C40FE1" w14:textId="77777777" w:rsidR="00167A97" w:rsidRPr="0049262A" w:rsidRDefault="00167A97" w:rsidP="00167A97">
      <w:pPr>
        <w:pStyle w:val="IT"/>
      </w:pPr>
    </w:p>
    <w:p w14:paraId="5DA219DB" w14:textId="77777777" w:rsidR="00167A97" w:rsidRPr="0049262A" w:rsidRDefault="00167A97" w:rsidP="00167A97">
      <w:pPr>
        <w:pStyle w:val="IT"/>
      </w:pPr>
      <w:r w:rsidRPr="0049262A">
        <w:t xml:space="preserve">    (2, 2, '2026-07-06', '10:30:00',</w:t>
      </w:r>
    </w:p>
    <w:p w14:paraId="2EC6CEB6" w14:textId="77777777" w:rsidR="00167A97" w:rsidRPr="0049262A" w:rsidRDefault="00167A97" w:rsidP="00167A97">
      <w:pPr>
        <w:pStyle w:val="IT"/>
      </w:pPr>
      <w:r w:rsidRPr="0049262A">
        <w:t xml:space="preserve">     'Child fever and sore throat', 'Completed'),</w:t>
      </w:r>
    </w:p>
    <w:p w14:paraId="1BF4E207" w14:textId="77777777" w:rsidR="00167A97" w:rsidRPr="0049262A" w:rsidRDefault="00167A97" w:rsidP="00167A97">
      <w:pPr>
        <w:pStyle w:val="IT"/>
      </w:pPr>
    </w:p>
    <w:p w14:paraId="1C8FEC14" w14:textId="77777777" w:rsidR="00167A97" w:rsidRPr="0049262A" w:rsidRDefault="00167A97" w:rsidP="00167A97">
      <w:pPr>
        <w:pStyle w:val="IT"/>
      </w:pPr>
      <w:r w:rsidRPr="0049262A">
        <w:t xml:space="preserve">    (3, 3, '2026-07-07', '12:00:00',</w:t>
      </w:r>
    </w:p>
    <w:p w14:paraId="58608452" w14:textId="77777777" w:rsidR="00167A97" w:rsidRPr="0049262A" w:rsidRDefault="00167A97" w:rsidP="00167A97">
      <w:pPr>
        <w:pStyle w:val="IT"/>
      </w:pPr>
      <w:r w:rsidRPr="0049262A">
        <w:t xml:space="preserve">     'Persistent skin rash', 'Completed'),</w:t>
      </w:r>
    </w:p>
    <w:p w14:paraId="09C11B74" w14:textId="77777777" w:rsidR="00167A97" w:rsidRPr="0049262A" w:rsidRDefault="00167A97" w:rsidP="00167A97">
      <w:pPr>
        <w:pStyle w:val="IT"/>
      </w:pPr>
    </w:p>
    <w:p w14:paraId="5046E690" w14:textId="77777777" w:rsidR="00167A97" w:rsidRPr="0049262A" w:rsidRDefault="00167A97" w:rsidP="00167A97">
      <w:pPr>
        <w:pStyle w:val="IT"/>
      </w:pPr>
      <w:r w:rsidRPr="0049262A">
        <w:t xml:space="preserve">    (4, 4, '2026-07-08', '14:00:00',</w:t>
      </w:r>
    </w:p>
    <w:p w14:paraId="4B080FB5" w14:textId="77777777" w:rsidR="00167A97" w:rsidRPr="0049262A" w:rsidRDefault="00167A97" w:rsidP="00167A97">
      <w:pPr>
        <w:pStyle w:val="IT"/>
      </w:pPr>
      <w:r w:rsidRPr="0049262A">
        <w:t xml:space="preserve">     'Fatigue and high blood pressure', 'Completed'),</w:t>
      </w:r>
    </w:p>
    <w:p w14:paraId="0F4F7417" w14:textId="77777777" w:rsidR="00167A97" w:rsidRPr="0049262A" w:rsidRDefault="00167A97" w:rsidP="00167A97">
      <w:pPr>
        <w:pStyle w:val="IT"/>
      </w:pPr>
    </w:p>
    <w:p w14:paraId="762547F4" w14:textId="77777777" w:rsidR="00167A97" w:rsidRPr="0049262A" w:rsidRDefault="00167A97" w:rsidP="00167A97">
      <w:pPr>
        <w:pStyle w:val="IT"/>
      </w:pPr>
      <w:r w:rsidRPr="0049262A">
        <w:t xml:space="preserve">    (5, 5, '2026-07-09', '16:30:00',</w:t>
      </w:r>
    </w:p>
    <w:p w14:paraId="0F46654A" w14:textId="77777777" w:rsidR="00167A97" w:rsidRPr="0049262A" w:rsidRDefault="00167A97" w:rsidP="00167A97">
      <w:pPr>
        <w:pStyle w:val="IT"/>
      </w:pPr>
      <w:r w:rsidRPr="0049262A">
        <w:t xml:space="preserve">     'Knee pain after exercise', 'Completed');</w:t>
      </w:r>
    </w:p>
    <w:p w14:paraId="1AA86EEC" w14:textId="77777777" w:rsidR="00167A97" w:rsidRPr="0049262A" w:rsidRDefault="00167A97" w:rsidP="00167A97">
      <w:pPr>
        <w:pStyle w:val="IT"/>
        <w:rPr>
          <w:b/>
          <w:bCs/>
        </w:rPr>
      </w:pPr>
      <w:r w:rsidRPr="0049262A">
        <w:rPr>
          <w:b/>
          <w:bCs/>
        </w:rPr>
        <w:t>Medicine Records</w:t>
      </w:r>
    </w:p>
    <w:p w14:paraId="4AB41F90" w14:textId="77777777" w:rsidR="00167A97" w:rsidRPr="0049262A" w:rsidRDefault="00167A97" w:rsidP="00167A97">
      <w:pPr>
        <w:pStyle w:val="IT"/>
      </w:pPr>
      <w:r w:rsidRPr="0049262A">
        <w:t>INSERT INTO Medicine</w:t>
      </w:r>
    </w:p>
    <w:p w14:paraId="7B2BAA41" w14:textId="77777777" w:rsidR="00167A97" w:rsidRPr="0049262A" w:rsidRDefault="00167A97" w:rsidP="00167A97">
      <w:pPr>
        <w:pStyle w:val="IT"/>
      </w:pPr>
      <w:r w:rsidRPr="0049262A">
        <w:t xml:space="preserve">    (Medicine_Name, Description, Unit_Price, Stock_Quantity)</w:t>
      </w:r>
    </w:p>
    <w:p w14:paraId="552F82BD" w14:textId="77777777" w:rsidR="00167A97" w:rsidRPr="0049262A" w:rsidRDefault="00167A97" w:rsidP="00167A97">
      <w:pPr>
        <w:pStyle w:val="IT"/>
      </w:pPr>
      <w:r w:rsidRPr="0049262A">
        <w:t>VALUES</w:t>
      </w:r>
    </w:p>
    <w:p w14:paraId="1AB761B5" w14:textId="77777777" w:rsidR="00167A97" w:rsidRPr="0049262A" w:rsidRDefault="00167A97" w:rsidP="00167A97">
      <w:pPr>
        <w:pStyle w:val="IT"/>
      </w:pPr>
      <w:r w:rsidRPr="0049262A">
        <w:t xml:space="preserve">    ('Vitamin D3 1000 IU',</w:t>
      </w:r>
    </w:p>
    <w:p w14:paraId="082C1674" w14:textId="77777777" w:rsidR="00167A97" w:rsidRPr="0049262A" w:rsidRDefault="00167A97" w:rsidP="00167A97">
      <w:pPr>
        <w:pStyle w:val="IT"/>
      </w:pPr>
      <w:r w:rsidRPr="0049262A">
        <w:t xml:space="preserve">     'Vitamin D supplement',</w:t>
      </w:r>
    </w:p>
    <w:p w14:paraId="1E660E60" w14:textId="77777777" w:rsidR="00167A97" w:rsidRPr="0049262A" w:rsidRDefault="00167A97" w:rsidP="00167A97">
      <w:pPr>
        <w:pStyle w:val="IT"/>
      </w:pPr>
      <w:r w:rsidRPr="0049262A">
        <w:t xml:space="preserve">     25.00, 100),</w:t>
      </w:r>
    </w:p>
    <w:p w14:paraId="4C422F1F" w14:textId="77777777" w:rsidR="00167A97" w:rsidRPr="0049262A" w:rsidRDefault="00167A97" w:rsidP="00167A97">
      <w:pPr>
        <w:pStyle w:val="IT"/>
      </w:pPr>
    </w:p>
    <w:p w14:paraId="2216A596" w14:textId="77777777" w:rsidR="00167A97" w:rsidRPr="0049262A" w:rsidRDefault="00167A97" w:rsidP="00167A97">
      <w:pPr>
        <w:pStyle w:val="IT"/>
      </w:pPr>
      <w:r w:rsidRPr="0049262A">
        <w:t xml:space="preserve">    ('Paracetamol 500 mg',</w:t>
      </w:r>
    </w:p>
    <w:p w14:paraId="59DB1F7E" w14:textId="77777777" w:rsidR="00167A97" w:rsidRPr="0049262A" w:rsidRDefault="00167A97" w:rsidP="00167A97">
      <w:pPr>
        <w:pStyle w:val="IT"/>
      </w:pPr>
      <w:r w:rsidRPr="0049262A">
        <w:t xml:space="preserve">     'Pain and fever relief tablets',</w:t>
      </w:r>
    </w:p>
    <w:p w14:paraId="465400DC" w14:textId="77777777" w:rsidR="00167A97" w:rsidRPr="0049262A" w:rsidRDefault="00167A97" w:rsidP="00167A97">
      <w:pPr>
        <w:pStyle w:val="IT"/>
      </w:pPr>
      <w:r w:rsidRPr="0049262A">
        <w:t xml:space="preserve">     15.00, 200),</w:t>
      </w:r>
    </w:p>
    <w:p w14:paraId="1FB1DAD4" w14:textId="77777777" w:rsidR="00167A97" w:rsidRPr="0049262A" w:rsidRDefault="00167A97" w:rsidP="00167A97">
      <w:pPr>
        <w:pStyle w:val="IT"/>
      </w:pPr>
    </w:p>
    <w:p w14:paraId="0524C7DE" w14:textId="77777777" w:rsidR="00167A97" w:rsidRPr="0049262A" w:rsidRDefault="00167A97" w:rsidP="00167A97">
      <w:pPr>
        <w:pStyle w:val="IT"/>
      </w:pPr>
      <w:r w:rsidRPr="0049262A">
        <w:t xml:space="preserve">    ('Hydrocortisone Cream',</w:t>
      </w:r>
    </w:p>
    <w:p w14:paraId="6F1442BF" w14:textId="77777777" w:rsidR="00167A97" w:rsidRPr="0049262A" w:rsidRDefault="00167A97" w:rsidP="00167A97">
      <w:pPr>
        <w:pStyle w:val="IT"/>
      </w:pPr>
      <w:r w:rsidRPr="0049262A">
        <w:t xml:space="preserve">     'Topical cream for skin inflammation',</w:t>
      </w:r>
    </w:p>
    <w:p w14:paraId="775194F1" w14:textId="77777777" w:rsidR="00167A97" w:rsidRPr="0049262A" w:rsidRDefault="00167A97" w:rsidP="00167A97">
      <w:pPr>
        <w:pStyle w:val="IT"/>
      </w:pPr>
      <w:r w:rsidRPr="0049262A">
        <w:t xml:space="preserve">     22.50, 80),</w:t>
      </w:r>
    </w:p>
    <w:p w14:paraId="0FCBCFA0" w14:textId="77777777" w:rsidR="00167A97" w:rsidRPr="0049262A" w:rsidRDefault="00167A97" w:rsidP="00167A97">
      <w:pPr>
        <w:pStyle w:val="IT"/>
      </w:pPr>
    </w:p>
    <w:p w14:paraId="18E8DA29" w14:textId="77777777" w:rsidR="00167A97" w:rsidRPr="0049262A" w:rsidRDefault="00167A97" w:rsidP="00167A97">
      <w:pPr>
        <w:pStyle w:val="IT"/>
      </w:pPr>
      <w:r w:rsidRPr="0049262A">
        <w:t xml:space="preserve">    ('Amlodipine 5 mg',</w:t>
      </w:r>
    </w:p>
    <w:p w14:paraId="380610BD" w14:textId="77777777" w:rsidR="00167A97" w:rsidRPr="0049262A" w:rsidRDefault="00167A97" w:rsidP="00167A97">
      <w:pPr>
        <w:pStyle w:val="IT"/>
      </w:pPr>
      <w:r w:rsidRPr="0049262A">
        <w:t xml:space="preserve">     'Medicine used for high blood pressure',</w:t>
      </w:r>
    </w:p>
    <w:p w14:paraId="5BBD0531" w14:textId="77777777" w:rsidR="00167A97" w:rsidRPr="0049262A" w:rsidRDefault="00167A97" w:rsidP="00167A97">
      <w:pPr>
        <w:pStyle w:val="IT"/>
      </w:pPr>
      <w:r w:rsidRPr="0049262A">
        <w:t xml:space="preserve">     35.00, 120),</w:t>
      </w:r>
    </w:p>
    <w:p w14:paraId="7D7CFD2B" w14:textId="77777777" w:rsidR="00167A97" w:rsidRPr="0049262A" w:rsidRDefault="00167A97" w:rsidP="00167A97">
      <w:pPr>
        <w:pStyle w:val="IT"/>
      </w:pPr>
    </w:p>
    <w:p w14:paraId="3F0948B1" w14:textId="77777777" w:rsidR="00167A97" w:rsidRPr="0049262A" w:rsidRDefault="00167A97" w:rsidP="00167A97">
      <w:pPr>
        <w:pStyle w:val="IT"/>
      </w:pPr>
      <w:r w:rsidRPr="0049262A">
        <w:t xml:space="preserve">    ('Diclofenac Gel',</w:t>
      </w:r>
    </w:p>
    <w:p w14:paraId="623681B2" w14:textId="77777777" w:rsidR="00167A97" w:rsidRPr="0049262A" w:rsidRDefault="00167A97" w:rsidP="00167A97">
      <w:pPr>
        <w:pStyle w:val="IT"/>
      </w:pPr>
      <w:r w:rsidRPr="0049262A">
        <w:t xml:space="preserve">     'Topical gel used for muscle and joint pain',</w:t>
      </w:r>
    </w:p>
    <w:p w14:paraId="601A69DF" w14:textId="77777777" w:rsidR="00167A97" w:rsidRPr="0049262A" w:rsidRDefault="00167A97" w:rsidP="00167A97">
      <w:pPr>
        <w:pStyle w:val="IT"/>
      </w:pPr>
      <w:r w:rsidRPr="0049262A">
        <w:t xml:space="preserve">     28.00, 90);</w:t>
      </w:r>
    </w:p>
    <w:p w14:paraId="705C728A" w14:textId="77777777" w:rsidR="00167A97" w:rsidRPr="0049262A" w:rsidRDefault="00167A97" w:rsidP="00167A97">
      <w:pPr>
        <w:pStyle w:val="IT"/>
        <w:rPr>
          <w:b/>
          <w:bCs/>
        </w:rPr>
      </w:pPr>
      <w:r w:rsidRPr="0049262A">
        <w:rPr>
          <w:b/>
          <w:bCs/>
        </w:rPr>
        <w:t>Treatment Records</w:t>
      </w:r>
    </w:p>
    <w:p w14:paraId="25A312DE" w14:textId="77777777" w:rsidR="00167A97" w:rsidRPr="0049262A" w:rsidRDefault="00167A97" w:rsidP="00167A97">
      <w:pPr>
        <w:pStyle w:val="IT"/>
      </w:pPr>
      <w:r w:rsidRPr="0049262A">
        <w:t>INSERT INTO Treatment</w:t>
      </w:r>
    </w:p>
    <w:p w14:paraId="7C179680" w14:textId="77777777" w:rsidR="00167A97" w:rsidRPr="0049262A" w:rsidRDefault="00167A97" w:rsidP="00167A97">
      <w:pPr>
        <w:pStyle w:val="IT"/>
      </w:pPr>
      <w:r w:rsidRPr="0049262A">
        <w:t xml:space="preserve">    (Appointment_ID, Medicine_ID, Diagnosis,</w:t>
      </w:r>
    </w:p>
    <w:p w14:paraId="2FF5B41F" w14:textId="77777777" w:rsidR="00167A97" w:rsidRPr="0049262A" w:rsidRDefault="00167A97" w:rsidP="00167A97">
      <w:pPr>
        <w:pStyle w:val="IT"/>
      </w:pPr>
      <w:r w:rsidRPr="0049262A">
        <w:t xml:space="preserve">     Procedure_Name, Notes, Cost)</w:t>
      </w:r>
    </w:p>
    <w:p w14:paraId="000BDA6A" w14:textId="77777777" w:rsidR="00167A97" w:rsidRPr="0049262A" w:rsidRDefault="00167A97" w:rsidP="00167A97">
      <w:pPr>
        <w:pStyle w:val="IT"/>
      </w:pPr>
      <w:r w:rsidRPr="0049262A">
        <w:t>VALUES</w:t>
      </w:r>
    </w:p>
    <w:p w14:paraId="61C6BD1E" w14:textId="77777777" w:rsidR="00167A97" w:rsidRPr="0049262A" w:rsidRDefault="00167A97" w:rsidP="00167A97">
      <w:pPr>
        <w:pStyle w:val="IT"/>
      </w:pPr>
      <w:r w:rsidRPr="0049262A">
        <w:t xml:space="preserve">    (1, 1,</w:t>
      </w:r>
    </w:p>
    <w:p w14:paraId="205212FA" w14:textId="77777777" w:rsidR="00167A97" w:rsidRPr="0049262A" w:rsidRDefault="00167A97" w:rsidP="00167A97">
      <w:pPr>
        <w:pStyle w:val="IT"/>
      </w:pPr>
      <w:r w:rsidRPr="0049262A">
        <w:t xml:space="preserve">     'Vitamin D deficiency',</w:t>
      </w:r>
    </w:p>
    <w:p w14:paraId="07AEB13A" w14:textId="77777777" w:rsidR="00167A97" w:rsidRPr="0049262A" w:rsidRDefault="00167A97" w:rsidP="00167A97">
      <w:pPr>
        <w:pStyle w:val="IT"/>
      </w:pPr>
      <w:r w:rsidRPr="0049262A">
        <w:t xml:space="preserve">     'Clinical examination',</w:t>
      </w:r>
    </w:p>
    <w:p w14:paraId="53D1BE95" w14:textId="77777777" w:rsidR="00167A97" w:rsidRPr="0049262A" w:rsidRDefault="00167A97" w:rsidP="00167A97">
      <w:pPr>
        <w:pStyle w:val="IT"/>
      </w:pPr>
      <w:r w:rsidRPr="0049262A">
        <w:t xml:space="preserve">     'Follow-up test recommended after eight weeks',</w:t>
      </w:r>
    </w:p>
    <w:p w14:paraId="30894308" w14:textId="77777777" w:rsidR="00167A97" w:rsidRPr="0049262A" w:rsidRDefault="00167A97" w:rsidP="00167A97">
      <w:pPr>
        <w:pStyle w:val="IT"/>
      </w:pPr>
      <w:r w:rsidRPr="0049262A">
        <w:t xml:space="preserve">     250.00),</w:t>
      </w:r>
    </w:p>
    <w:p w14:paraId="1CDD48C6" w14:textId="77777777" w:rsidR="00167A97" w:rsidRPr="0049262A" w:rsidRDefault="00167A97" w:rsidP="00167A97">
      <w:pPr>
        <w:pStyle w:val="IT"/>
      </w:pPr>
    </w:p>
    <w:p w14:paraId="703D969D" w14:textId="77777777" w:rsidR="00167A97" w:rsidRPr="0049262A" w:rsidRDefault="00167A97" w:rsidP="00167A97">
      <w:pPr>
        <w:pStyle w:val="IT"/>
      </w:pPr>
      <w:r w:rsidRPr="0049262A">
        <w:t xml:space="preserve">    (2, 2,</w:t>
      </w:r>
    </w:p>
    <w:p w14:paraId="05C7F834" w14:textId="77777777" w:rsidR="00167A97" w:rsidRPr="0049262A" w:rsidRDefault="00167A97" w:rsidP="00167A97">
      <w:pPr>
        <w:pStyle w:val="IT"/>
      </w:pPr>
      <w:r w:rsidRPr="0049262A">
        <w:t xml:space="preserve">     'Viral upper respiratory infection',</w:t>
      </w:r>
    </w:p>
    <w:p w14:paraId="63899D68" w14:textId="77777777" w:rsidR="00167A97" w:rsidRPr="0049262A" w:rsidRDefault="00167A97" w:rsidP="00167A97">
      <w:pPr>
        <w:pStyle w:val="IT"/>
      </w:pPr>
      <w:r w:rsidRPr="0049262A">
        <w:t xml:space="preserve">     'Pediatric examination',</w:t>
      </w:r>
    </w:p>
    <w:p w14:paraId="316899AA" w14:textId="77777777" w:rsidR="00167A97" w:rsidRPr="0049262A" w:rsidRDefault="00167A97" w:rsidP="00167A97">
      <w:pPr>
        <w:pStyle w:val="IT"/>
      </w:pPr>
      <w:r w:rsidRPr="0049262A">
        <w:t xml:space="preserve">     'Rest and adequate fluid intake recommended',</w:t>
      </w:r>
    </w:p>
    <w:p w14:paraId="14DBE467" w14:textId="77777777" w:rsidR="00167A97" w:rsidRPr="0049262A" w:rsidRDefault="00167A97" w:rsidP="00167A97">
      <w:pPr>
        <w:pStyle w:val="IT"/>
      </w:pPr>
      <w:r w:rsidRPr="0049262A">
        <w:t xml:space="preserve">     300.00),</w:t>
      </w:r>
    </w:p>
    <w:p w14:paraId="52D60E7F" w14:textId="77777777" w:rsidR="00167A97" w:rsidRPr="0049262A" w:rsidRDefault="00167A97" w:rsidP="00167A97">
      <w:pPr>
        <w:pStyle w:val="IT"/>
      </w:pPr>
    </w:p>
    <w:p w14:paraId="78F6F81F" w14:textId="77777777" w:rsidR="00167A97" w:rsidRPr="0049262A" w:rsidRDefault="00167A97" w:rsidP="00167A97">
      <w:pPr>
        <w:pStyle w:val="IT"/>
      </w:pPr>
      <w:r w:rsidRPr="0049262A">
        <w:t xml:space="preserve">    (3, 3,</w:t>
      </w:r>
    </w:p>
    <w:p w14:paraId="3599C33C" w14:textId="77777777" w:rsidR="00167A97" w:rsidRPr="0049262A" w:rsidRDefault="00167A97" w:rsidP="00167A97">
      <w:pPr>
        <w:pStyle w:val="IT"/>
      </w:pPr>
      <w:r w:rsidRPr="0049262A">
        <w:t xml:space="preserve">     'Contact dermatitis',</w:t>
      </w:r>
    </w:p>
    <w:p w14:paraId="66E3A5F1" w14:textId="77777777" w:rsidR="00167A97" w:rsidRPr="0049262A" w:rsidRDefault="00167A97" w:rsidP="00167A97">
      <w:pPr>
        <w:pStyle w:val="IT"/>
      </w:pPr>
      <w:r w:rsidRPr="0049262A">
        <w:t xml:space="preserve">     'Skin examination',</w:t>
      </w:r>
    </w:p>
    <w:p w14:paraId="466203E3" w14:textId="77777777" w:rsidR="00167A97" w:rsidRPr="0049262A" w:rsidRDefault="00167A97" w:rsidP="00167A97">
      <w:pPr>
        <w:pStyle w:val="IT"/>
      </w:pPr>
      <w:r w:rsidRPr="0049262A">
        <w:t xml:space="preserve">     'Avoid suspected skin irritants',</w:t>
      </w:r>
    </w:p>
    <w:p w14:paraId="393C068A" w14:textId="77777777" w:rsidR="00167A97" w:rsidRPr="0049262A" w:rsidRDefault="00167A97" w:rsidP="00167A97">
      <w:pPr>
        <w:pStyle w:val="IT"/>
      </w:pPr>
      <w:r w:rsidRPr="0049262A">
        <w:t xml:space="preserve">     350.00),</w:t>
      </w:r>
    </w:p>
    <w:p w14:paraId="4ED3A543" w14:textId="77777777" w:rsidR="00167A97" w:rsidRPr="0049262A" w:rsidRDefault="00167A97" w:rsidP="00167A97">
      <w:pPr>
        <w:pStyle w:val="IT"/>
      </w:pPr>
    </w:p>
    <w:p w14:paraId="2877DFF8" w14:textId="77777777" w:rsidR="00167A97" w:rsidRPr="0049262A" w:rsidRDefault="00167A97" w:rsidP="00167A97">
      <w:pPr>
        <w:pStyle w:val="IT"/>
      </w:pPr>
      <w:r w:rsidRPr="0049262A">
        <w:t xml:space="preserve">    (4, 4,</w:t>
      </w:r>
    </w:p>
    <w:p w14:paraId="19D804C3" w14:textId="77777777" w:rsidR="00167A97" w:rsidRPr="0049262A" w:rsidRDefault="00167A97" w:rsidP="00167A97">
      <w:pPr>
        <w:pStyle w:val="IT"/>
      </w:pPr>
      <w:r w:rsidRPr="0049262A">
        <w:t xml:space="preserve">     'Hypertension',</w:t>
      </w:r>
    </w:p>
    <w:p w14:paraId="0F3B7440" w14:textId="77777777" w:rsidR="00167A97" w:rsidRPr="0049262A" w:rsidRDefault="00167A97" w:rsidP="00167A97">
      <w:pPr>
        <w:pStyle w:val="IT"/>
      </w:pPr>
      <w:r w:rsidRPr="0049262A">
        <w:t xml:space="preserve">     'Blood pressure assessment',</w:t>
      </w:r>
    </w:p>
    <w:p w14:paraId="76E772B2" w14:textId="77777777" w:rsidR="00167A97" w:rsidRPr="0049262A" w:rsidRDefault="00167A97" w:rsidP="00167A97">
      <w:pPr>
        <w:pStyle w:val="IT"/>
      </w:pPr>
      <w:r w:rsidRPr="0049262A">
        <w:t xml:space="preserve">     'Blood pressure should be monitored regularly',</w:t>
      </w:r>
    </w:p>
    <w:p w14:paraId="28280064" w14:textId="77777777" w:rsidR="00167A97" w:rsidRPr="0049262A" w:rsidRDefault="00167A97" w:rsidP="00167A97">
      <w:pPr>
        <w:pStyle w:val="IT"/>
      </w:pPr>
      <w:r w:rsidRPr="0049262A">
        <w:t xml:space="preserve">     320.00),</w:t>
      </w:r>
    </w:p>
    <w:p w14:paraId="21A3BB32" w14:textId="77777777" w:rsidR="00167A97" w:rsidRPr="0049262A" w:rsidRDefault="00167A97" w:rsidP="00167A97">
      <w:pPr>
        <w:pStyle w:val="IT"/>
      </w:pPr>
    </w:p>
    <w:p w14:paraId="21512FDA" w14:textId="77777777" w:rsidR="00167A97" w:rsidRPr="0049262A" w:rsidRDefault="00167A97" w:rsidP="00167A97">
      <w:pPr>
        <w:pStyle w:val="IT"/>
      </w:pPr>
      <w:r w:rsidRPr="0049262A">
        <w:t xml:space="preserve">    (5, 5,</w:t>
      </w:r>
    </w:p>
    <w:p w14:paraId="42A58AFF" w14:textId="77777777" w:rsidR="00167A97" w:rsidRPr="0049262A" w:rsidRDefault="00167A97" w:rsidP="00167A97">
      <w:pPr>
        <w:pStyle w:val="IT"/>
      </w:pPr>
      <w:r w:rsidRPr="0049262A">
        <w:t xml:space="preserve">     'Knee muscle strain',</w:t>
      </w:r>
    </w:p>
    <w:p w14:paraId="63D23971" w14:textId="77777777" w:rsidR="00167A97" w:rsidRPr="0049262A" w:rsidRDefault="00167A97" w:rsidP="00167A97">
      <w:pPr>
        <w:pStyle w:val="IT"/>
      </w:pPr>
      <w:r w:rsidRPr="0049262A">
        <w:t xml:space="preserve">     'Orthopedic examination',</w:t>
      </w:r>
    </w:p>
    <w:p w14:paraId="12F297F8" w14:textId="77777777" w:rsidR="00167A97" w:rsidRPr="0049262A" w:rsidRDefault="00167A97" w:rsidP="00167A97">
      <w:pPr>
        <w:pStyle w:val="IT"/>
      </w:pPr>
      <w:r w:rsidRPr="0049262A">
        <w:t xml:space="preserve">     'Reduce strenuous physical activity temporarily',</w:t>
      </w:r>
    </w:p>
    <w:p w14:paraId="7FBCB87E" w14:textId="77777777" w:rsidR="00167A97" w:rsidRPr="0049262A" w:rsidRDefault="00167A97" w:rsidP="00167A97">
      <w:pPr>
        <w:pStyle w:val="IT"/>
      </w:pPr>
      <w:r w:rsidRPr="0049262A">
        <w:t xml:space="preserve">     400.00);</w:t>
      </w:r>
    </w:p>
    <w:p w14:paraId="05FEAAD8" w14:textId="77777777" w:rsidR="00167A97" w:rsidRPr="0049262A" w:rsidRDefault="00167A97" w:rsidP="00167A97">
      <w:pPr>
        <w:pStyle w:val="IT"/>
        <w:rPr>
          <w:b/>
          <w:bCs/>
        </w:rPr>
      </w:pPr>
      <w:r w:rsidRPr="0049262A">
        <w:rPr>
          <w:b/>
          <w:bCs/>
        </w:rPr>
        <w:t>Payment Records</w:t>
      </w:r>
    </w:p>
    <w:p w14:paraId="15ECD7B2" w14:textId="77777777" w:rsidR="00167A97" w:rsidRPr="0049262A" w:rsidRDefault="00167A97" w:rsidP="00167A97">
      <w:pPr>
        <w:pStyle w:val="IT"/>
      </w:pPr>
      <w:r w:rsidRPr="0049262A">
        <w:t>INSERT INTO Payment</w:t>
      </w:r>
    </w:p>
    <w:p w14:paraId="3A1B761F" w14:textId="77777777" w:rsidR="00167A97" w:rsidRPr="0049262A" w:rsidRDefault="00167A97" w:rsidP="00167A97">
      <w:pPr>
        <w:pStyle w:val="IT"/>
      </w:pPr>
      <w:r w:rsidRPr="0049262A">
        <w:t xml:space="preserve">    (Appointment_ID, Amount, Payment_Date,</w:t>
      </w:r>
    </w:p>
    <w:p w14:paraId="4A8F4E6A" w14:textId="77777777" w:rsidR="00167A97" w:rsidRPr="0049262A" w:rsidRDefault="00167A97" w:rsidP="00167A97">
      <w:pPr>
        <w:pStyle w:val="IT"/>
      </w:pPr>
      <w:r w:rsidRPr="0049262A">
        <w:t xml:space="preserve">     Payment_Method, Payment_Status, Payment_Type)</w:t>
      </w:r>
    </w:p>
    <w:p w14:paraId="76C01976" w14:textId="77777777" w:rsidR="00167A97" w:rsidRPr="0049262A" w:rsidRDefault="00167A97" w:rsidP="00167A97">
      <w:pPr>
        <w:pStyle w:val="IT"/>
      </w:pPr>
      <w:r w:rsidRPr="0049262A">
        <w:t>VALUES</w:t>
      </w:r>
    </w:p>
    <w:p w14:paraId="429DC5B8" w14:textId="77777777" w:rsidR="00167A97" w:rsidRPr="0049262A" w:rsidRDefault="00167A97" w:rsidP="00167A97">
      <w:pPr>
        <w:pStyle w:val="IT"/>
      </w:pPr>
      <w:r w:rsidRPr="0049262A">
        <w:t xml:space="preserve">    (1, 250.00, '2026-07-05',</w:t>
      </w:r>
    </w:p>
    <w:p w14:paraId="39B6F571" w14:textId="77777777" w:rsidR="00167A97" w:rsidRPr="0049262A" w:rsidRDefault="00167A97" w:rsidP="00167A97">
      <w:pPr>
        <w:pStyle w:val="IT"/>
      </w:pPr>
      <w:r w:rsidRPr="0049262A">
        <w:t xml:space="preserve">     'Mada', 'Paid', 'Self-Payment'),</w:t>
      </w:r>
    </w:p>
    <w:p w14:paraId="3AF2C279" w14:textId="77777777" w:rsidR="00167A97" w:rsidRPr="0049262A" w:rsidRDefault="00167A97" w:rsidP="00167A97">
      <w:pPr>
        <w:pStyle w:val="IT"/>
      </w:pPr>
    </w:p>
    <w:p w14:paraId="0E1B6E4E" w14:textId="77777777" w:rsidR="00167A97" w:rsidRPr="0049262A" w:rsidRDefault="00167A97" w:rsidP="00167A97">
      <w:pPr>
        <w:pStyle w:val="IT"/>
      </w:pPr>
      <w:r w:rsidRPr="0049262A">
        <w:t xml:space="preserve">    (2, 300.00, '2026-07-06',</w:t>
      </w:r>
    </w:p>
    <w:p w14:paraId="4D6371B7" w14:textId="77777777" w:rsidR="00167A97" w:rsidRPr="0049262A" w:rsidRDefault="00167A97" w:rsidP="00167A97">
      <w:pPr>
        <w:pStyle w:val="IT"/>
      </w:pPr>
      <w:r w:rsidRPr="0049262A">
        <w:t xml:space="preserve">     'Insurance', 'Paid', 'Insurance'),</w:t>
      </w:r>
    </w:p>
    <w:p w14:paraId="7B0E48FA" w14:textId="77777777" w:rsidR="00167A97" w:rsidRPr="0049262A" w:rsidRDefault="00167A97" w:rsidP="00167A97">
      <w:pPr>
        <w:pStyle w:val="IT"/>
      </w:pPr>
    </w:p>
    <w:p w14:paraId="6E12944E" w14:textId="77777777" w:rsidR="00167A97" w:rsidRPr="0049262A" w:rsidRDefault="00167A97" w:rsidP="00167A97">
      <w:pPr>
        <w:pStyle w:val="IT"/>
      </w:pPr>
      <w:r w:rsidRPr="0049262A">
        <w:t xml:space="preserve">    (3, 350.00, '2026-07-07',</w:t>
      </w:r>
    </w:p>
    <w:p w14:paraId="59D06D58" w14:textId="77777777" w:rsidR="00167A97" w:rsidRPr="0049262A" w:rsidRDefault="00167A97" w:rsidP="00167A97">
      <w:pPr>
        <w:pStyle w:val="IT"/>
      </w:pPr>
      <w:r w:rsidRPr="0049262A">
        <w:t xml:space="preserve">     'Credit Card', 'Paid', 'Self-Payment'),</w:t>
      </w:r>
    </w:p>
    <w:p w14:paraId="2BFFB04C" w14:textId="77777777" w:rsidR="00167A97" w:rsidRPr="0049262A" w:rsidRDefault="00167A97" w:rsidP="00167A97">
      <w:pPr>
        <w:pStyle w:val="IT"/>
      </w:pPr>
    </w:p>
    <w:p w14:paraId="0B1B1999" w14:textId="77777777" w:rsidR="00167A97" w:rsidRPr="0049262A" w:rsidRDefault="00167A97" w:rsidP="00167A97">
      <w:pPr>
        <w:pStyle w:val="IT"/>
      </w:pPr>
      <w:r w:rsidRPr="0049262A">
        <w:t xml:space="preserve">    (4, 320.00, '2026-07-08',</w:t>
      </w:r>
    </w:p>
    <w:p w14:paraId="29B1A8B9" w14:textId="77777777" w:rsidR="00167A97" w:rsidRPr="0049262A" w:rsidRDefault="00167A97" w:rsidP="00167A97">
      <w:pPr>
        <w:pStyle w:val="IT"/>
      </w:pPr>
      <w:r w:rsidRPr="0049262A">
        <w:t xml:space="preserve">     'Insurance', 'Paid', 'Insurance'),</w:t>
      </w:r>
    </w:p>
    <w:p w14:paraId="1FA28625" w14:textId="77777777" w:rsidR="00167A97" w:rsidRPr="0049262A" w:rsidRDefault="00167A97" w:rsidP="00167A97">
      <w:pPr>
        <w:pStyle w:val="IT"/>
      </w:pPr>
    </w:p>
    <w:p w14:paraId="3900F11D" w14:textId="77777777" w:rsidR="00167A97" w:rsidRPr="0049262A" w:rsidRDefault="00167A97" w:rsidP="00167A97">
      <w:pPr>
        <w:pStyle w:val="IT"/>
      </w:pPr>
      <w:r w:rsidRPr="0049262A">
        <w:t xml:space="preserve">    (5, 400.00, '2026-07-09',</w:t>
      </w:r>
    </w:p>
    <w:p w14:paraId="742EBDCC" w14:textId="77777777" w:rsidR="00167A97" w:rsidRDefault="00167A97" w:rsidP="00167A97">
      <w:pPr>
        <w:pStyle w:val="IT"/>
      </w:pPr>
      <w:r w:rsidRPr="0049262A">
        <w:t xml:space="preserve">     'Mada', 'Paid', 'Self-Payment');</w:t>
      </w:r>
    </w:p>
    <w:p w14:paraId="40343A43" w14:textId="77777777" w:rsidR="00167A97" w:rsidRDefault="00167A97" w:rsidP="00167A97">
      <w:pPr>
        <w:pStyle w:val="IT"/>
        <w:rPr>
          <w:noProof/>
        </w:rPr>
      </w:pPr>
      <w:r w:rsidRPr="0049262A">
        <w:rPr>
          <w:noProof/>
        </w:rPr>
        <w:drawing>
          <wp:inline distT="0" distB="0" distL="0" distR="0" wp14:anchorId="121366ED" wp14:editId="0D604607">
            <wp:extent cx="5349240" cy="1591310"/>
            <wp:effectExtent l="0" t="0" r="3810" b="8890"/>
            <wp:docPr id="209883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5999" name=""/>
                    <pic:cNvPicPr/>
                  </pic:nvPicPr>
                  <pic:blipFill>
                    <a:blip r:embed="rId19"/>
                    <a:stretch>
                      <a:fillRect/>
                    </a:stretch>
                  </pic:blipFill>
                  <pic:spPr>
                    <a:xfrm>
                      <a:off x="0" y="0"/>
                      <a:ext cx="5349240" cy="1591310"/>
                    </a:xfrm>
                    <a:prstGeom prst="rect">
                      <a:avLst/>
                    </a:prstGeom>
                  </pic:spPr>
                </pic:pic>
              </a:graphicData>
            </a:graphic>
          </wp:inline>
        </w:drawing>
      </w:r>
      <w:r w:rsidRPr="0049262A">
        <w:rPr>
          <w:noProof/>
        </w:rPr>
        <w:t xml:space="preserve"> </w:t>
      </w:r>
      <w:r w:rsidRPr="0049262A">
        <w:rPr>
          <w:noProof/>
        </w:rPr>
        <w:drawing>
          <wp:inline distT="0" distB="0" distL="0" distR="0" wp14:anchorId="416B294C" wp14:editId="471C2FA3">
            <wp:extent cx="5349240" cy="2239645"/>
            <wp:effectExtent l="0" t="0" r="3810" b="8255"/>
            <wp:docPr id="75881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17635" name=""/>
                    <pic:cNvPicPr/>
                  </pic:nvPicPr>
                  <pic:blipFill>
                    <a:blip r:embed="rId20"/>
                    <a:stretch>
                      <a:fillRect/>
                    </a:stretch>
                  </pic:blipFill>
                  <pic:spPr>
                    <a:xfrm>
                      <a:off x="0" y="0"/>
                      <a:ext cx="5349240" cy="2239645"/>
                    </a:xfrm>
                    <a:prstGeom prst="rect">
                      <a:avLst/>
                    </a:prstGeom>
                  </pic:spPr>
                </pic:pic>
              </a:graphicData>
            </a:graphic>
          </wp:inline>
        </w:drawing>
      </w:r>
    </w:p>
    <w:p w14:paraId="2EABFF9F" w14:textId="77777777" w:rsidR="00167A97" w:rsidRDefault="00167A97" w:rsidP="00167A97">
      <w:pPr>
        <w:pStyle w:val="IT"/>
      </w:pPr>
      <w:r w:rsidRPr="0049262A">
        <w:rPr>
          <w:noProof/>
        </w:rPr>
        <w:drawing>
          <wp:inline distT="0" distB="0" distL="0" distR="0" wp14:anchorId="1F5C50B1" wp14:editId="33904CED">
            <wp:extent cx="5349240" cy="2727325"/>
            <wp:effectExtent l="0" t="0" r="3810" b="0"/>
            <wp:docPr id="63302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27317" name=""/>
                    <pic:cNvPicPr/>
                  </pic:nvPicPr>
                  <pic:blipFill>
                    <a:blip r:embed="rId21"/>
                    <a:stretch>
                      <a:fillRect/>
                    </a:stretch>
                  </pic:blipFill>
                  <pic:spPr>
                    <a:xfrm>
                      <a:off x="0" y="0"/>
                      <a:ext cx="5349240" cy="2727325"/>
                    </a:xfrm>
                    <a:prstGeom prst="rect">
                      <a:avLst/>
                    </a:prstGeom>
                  </pic:spPr>
                </pic:pic>
              </a:graphicData>
            </a:graphic>
          </wp:inline>
        </w:drawing>
      </w:r>
    </w:p>
    <w:p w14:paraId="177A4417" w14:textId="77777777" w:rsidR="00167A97" w:rsidRDefault="00167A97" w:rsidP="00167A97">
      <w:pPr>
        <w:pStyle w:val="IT"/>
      </w:pPr>
      <w:r w:rsidRPr="0049262A">
        <w:rPr>
          <w:noProof/>
        </w:rPr>
        <w:drawing>
          <wp:inline distT="0" distB="0" distL="0" distR="0" wp14:anchorId="41E3E389" wp14:editId="5E9CC487">
            <wp:extent cx="5349240" cy="2233930"/>
            <wp:effectExtent l="0" t="0" r="3810" b="0"/>
            <wp:docPr id="12138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1384" name=""/>
                    <pic:cNvPicPr/>
                  </pic:nvPicPr>
                  <pic:blipFill>
                    <a:blip r:embed="rId22"/>
                    <a:stretch>
                      <a:fillRect/>
                    </a:stretch>
                  </pic:blipFill>
                  <pic:spPr>
                    <a:xfrm>
                      <a:off x="0" y="0"/>
                      <a:ext cx="5349240" cy="2233930"/>
                    </a:xfrm>
                    <a:prstGeom prst="rect">
                      <a:avLst/>
                    </a:prstGeom>
                  </pic:spPr>
                </pic:pic>
              </a:graphicData>
            </a:graphic>
          </wp:inline>
        </w:drawing>
      </w:r>
    </w:p>
    <w:p w14:paraId="4892EB37" w14:textId="77777777" w:rsidR="00167A97" w:rsidRDefault="00167A97" w:rsidP="00167A97">
      <w:pPr>
        <w:pStyle w:val="IT"/>
      </w:pPr>
      <w:r w:rsidRPr="0049262A">
        <w:rPr>
          <w:noProof/>
        </w:rPr>
        <w:drawing>
          <wp:inline distT="0" distB="0" distL="0" distR="0" wp14:anchorId="3F2C4D01" wp14:editId="2192F0AA">
            <wp:extent cx="5349240" cy="1762760"/>
            <wp:effectExtent l="0" t="0" r="3810" b="8890"/>
            <wp:docPr id="171526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64312" name=""/>
                    <pic:cNvPicPr/>
                  </pic:nvPicPr>
                  <pic:blipFill>
                    <a:blip r:embed="rId23"/>
                    <a:stretch>
                      <a:fillRect/>
                    </a:stretch>
                  </pic:blipFill>
                  <pic:spPr>
                    <a:xfrm>
                      <a:off x="0" y="0"/>
                      <a:ext cx="5349240" cy="1762760"/>
                    </a:xfrm>
                    <a:prstGeom prst="rect">
                      <a:avLst/>
                    </a:prstGeom>
                  </pic:spPr>
                </pic:pic>
              </a:graphicData>
            </a:graphic>
          </wp:inline>
        </w:drawing>
      </w:r>
    </w:p>
    <w:p w14:paraId="4756740C" w14:textId="77777777" w:rsidR="00167A97" w:rsidRDefault="00167A97" w:rsidP="00167A97">
      <w:pPr>
        <w:pStyle w:val="IT"/>
      </w:pPr>
      <w:r w:rsidRPr="0049262A">
        <w:rPr>
          <w:noProof/>
        </w:rPr>
        <w:drawing>
          <wp:inline distT="0" distB="0" distL="0" distR="0" wp14:anchorId="1D27604F" wp14:editId="0AA6732C">
            <wp:extent cx="5349240" cy="2190750"/>
            <wp:effectExtent l="0" t="0" r="3810" b="0"/>
            <wp:docPr id="7934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5217" name=""/>
                    <pic:cNvPicPr/>
                  </pic:nvPicPr>
                  <pic:blipFill>
                    <a:blip r:embed="rId24"/>
                    <a:stretch>
                      <a:fillRect/>
                    </a:stretch>
                  </pic:blipFill>
                  <pic:spPr>
                    <a:xfrm>
                      <a:off x="0" y="0"/>
                      <a:ext cx="5349240" cy="2190750"/>
                    </a:xfrm>
                    <a:prstGeom prst="rect">
                      <a:avLst/>
                    </a:prstGeom>
                  </pic:spPr>
                </pic:pic>
              </a:graphicData>
            </a:graphic>
          </wp:inline>
        </w:drawing>
      </w:r>
    </w:p>
    <w:p w14:paraId="5AAECCBF" w14:textId="77777777" w:rsidR="00167A97" w:rsidRPr="0049262A" w:rsidRDefault="00167A97" w:rsidP="00167A97">
      <w:pPr>
        <w:pStyle w:val="IT"/>
      </w:pPr>
      <w:r w:rsidRPr="0049262A">
        <w:rPr>
          <w:noProof/>
        </w:rPr>
        <w:drawing>
          <wp:inline distT="0" distB="0" distL="0" distR="0" wp14:anchorId="2E9D0280" wp14:editId="5875C616">
            <wp:extent cx="5349240" cy="1689735"/>
            <wp:effectExtent l="0" t="0" r="3810" b="5715"/>
            <wp:docPr id="175559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7529" name=""/>
                    <pic:cNvPicPr/>
                  </pic:nvPicPr>
                  <pic:blipFill>
                    <a:blip r:embed="rId25"/>
                    <a:stretch>
                      <a:fillRect/>
                    </a:stretch>
                  </pic:blipFill>
                  <pic:spPr>
                    <a:xfrm>
                      <a:off x="0" y="0"/>
                      <a:ext cx="5349240" cy="1689735"/>
                    </a:xfrm>
                    <a:prstGeom prst="rect">
                      <a:avLst/>
                    </a:prstGeom>
                  </pic:spPr>
                </pic:pic>
              </a:graphicData>
            </a:graphic>
          </wp:inline>
        </w:drawing>
      </w:r>
    </w:p>
    <w:p w14:paraId="7EF193CC" w14:textId="77777777" w:rsidR="00167A97" w:rsidRPr="0049262A" w:rsidRDefault="00167A97" w:rsidP="00167A97">
      <w:pPr>
        <w:pStyle w:val="IT"/>
        <w:rPr>
          <w:b/>
          <w:bCs/>
        </w:rPr>
      </w:pPr>
      <w:r w:rsidRPr="0049262A">
        <w:rPr>
          <w:b/>
          <w:bCs/>
        </w:rPr>
        <w:t>4. Complete Table Structure</w:t>
      </w:r>
    </w:p>
    <w:p w14:paraId="14C00634" w14:textId="77777777" w:rsidR="00167A97" w:rsidRPr="0049262A" w:rsidRDefault="00167A97" w:rsidP="00167A97">
      <w:pPr>
        <w:pStyle w:val="IT"/>
      </w:pPr>
      <w:r w:rsidRPr="0049262A">
        <w:t>The implemented relational database therefore contains:</w:t>
      </w:r>
    </w:p>
    <w:tbl>
      <w:tblPr>
        <w:tblStyle w:val="TableGridLight"/>
        <w:tblW w:w="0" w:type="auto"/>
        <w:tblLook w:val="04A0" w:firstRow="1" w:lastRow="0" w:firstColumn="1" w:lastColumn="0" w:noHBand="0" w:noVBand="1"/>
      </w:tblPr>
      <w:tblGrid>
        <w:gridCol w:w="2043"/>
        <w:gridCol w:w="1856"/>
        <w:gridCol w:w="4515"/>
      </w:tblGrid>
      <w:tr w:rsidR="00167A97" w:rsidRPr="0049262A" w14:paraId="17BB0CAF" w14:textId="77777777" w:rsidTr="00EA4B15">
        <w:tc>
          <w:tcPr>
            <w:tcW w:w="0" w:type="auto"/>
            <w:hideMark/>
          </w:tcPr>
          <w:p w14:paraId="25BAAD91" w14:textId="77777777" w:rsidR="00167A97" w:rsidRPr="0049262A" w:rsidRDefault="00167A97" w:rsidP="00EA4B15">
            <w:pPr>
              <w:pStyle w:val="IT"/>
              <w:rPr>
                <w:b/>
                <w:bCs/>
              </w:rPr>
            </w:pPr>
            <w:r w:rsidRPr="0049262A">
              <w:rPr>
                <w:b/>
                <w:bCs/>
              </w:rPr>
              <w:t>Table</w:t>
            </w:r>
          </w:p>
        </w:tc>
        <w:tc>
          <w:tcPr>
            <w:tcW w:w="0" w:type="auto"/>
            <w:hideMark/>
          </w:tcPr>
          <w:p w14:paraId="05A161C1" w14:textId="77777777" w:rsidR="00167A97" w:rsidRPr="0049262A" w:rsidRDefault="00167A97" w:rsidP="00EA4B15">
            <w:pPr>
              <w:pStyle w:val="IT"/>
              <w:rPr>
                <w:b/>
                <w:bCs/>
              </w:rPr>
            </w:pPr>
            <w:r w:rsidRPr="0049262A">
              <w:rPr>
                <w:b/>
                <w:bCs/>
              </w:rPr>
              <w:t>Primary Key</w:t>
            </w:r>
          </w:p>
        </w:tc>
        <w:tc>
          <w:tcPr>
            <w:tcW w:w="0" w:type="auto"/>
            <w:hideMark/>
          </w:tcPr>
          <w:p w14:paraId="1B2FE6EF" w14:textId="77777777" w:rsidR="00167A97" w:rsidRPr="0049262A" w:rsidRDefault="00167A97" w:rsidP="00EA4B15">
            <w:pPr>
              <w:pStyle w:val="IT"/>
              <w:rPr>
                <w:b/>
                <w:bCs/>
              </w:rPr>
            </w:pPr>
            <w:r w:rsidRPr="0049262A">
              <w:rPr>
                <w:b/>
                <w:bCs/>
              </w:rPr>
              <w:t>Main Foreign Key(s)</w:t>
            </w:r>
          </w:p>
        </w:tc>
      </w:tr>
      <w:tr w:rsidR="00167A97" w:rsidRPr="0049262A" w14:paraId="7B71E1B3" w14:textId="77777777" w:rsidTr="00EA4B15">
        <w:tc>
          <w:tcPr>
            <w:tcW w:w="0" w:type="auto"/>
            <w:hideMark/>
          </w:tcPr>
          <w:p w14:paraId="7DE24F57" w14:textId="77777777" w:rsidR="00167A97" w:rsidRPr="0049262A" w:rsidRDefault="00167A97" w:rsidP="00EA4B15">
            <w:pPr>
              <w:pStyle w:val="IT"/>
            </w:pPr>
            <w:r w:rsidRPr="0049262A">
              <w:t>Patient</w:t>
            </w:r>
          </w:p>
        </w:tc>
        <w:tc>
          <w:tcPr>
            <w:tcW w:w="0" w:type="auto"/>
            <w:hideMark/>
          </w:tcPr>
          <w:p w14:paraId="6E0ABE87" w14:textId="77777777" w:rsidR="00167A97" w:rsidRPr="0049262A" w:rsidRDefault="00167A97" w:rsidP="00EA4B15">
            <w:pPr>
              <w:pStyle w:val="IT"/>
            </w:pPr>
            <w:r w:rsidRPr="0049262A">
              <w:t>Patient_ID</w:t>
            </w:r>
          </w:p>
        </w:tc>
        <w:tc>
          <w:tcPr>
            <w:tcW w:w="0" w:type="auto"/>
            <w:hideMark/>
          </w:tcPr>
          <w:p w14:paraId="2D3C400C" w14:textId="77777777" w:rsidR="00167A97" w:rsidRPr="0049262A" w:rsidRDefault="00167A97" w:rsidP="00EA4B15">
            <w:pPr>
              <w:pStyle w:val="IT"/>
            </w:pPr>
            <w:r w:rsidRPr="0049262A">
              <w:t>—</w:t>
            </w:r>
          </w:p>
        </w:tc>
      </w:tr>
      <w:tr w:rsidR="00167A97" w:rsidRPr="0049262A" w14:paraId="32AA1CFA" w14:textId="77777777" w:rsidTr="00EA4B15">
        <w:tc>
          <w:tcPr>
            <w:tcW w:w="0" w:type="auto"/>
            <w:hideMark/>
          </w:tcPr>
          <w:p w14:paraId="5AEC8BF5" w14:textId="77777777" w:rsidR="00167A97" w:rsidRPr="0049262A" w:rsidRDefault="00167A97" w:rsidP="00EA4B15">
            <w:pPr>
              <w:pStyle w:val="IT"/>
            </w:pPr>
            <w:r w:rsidRPr="0049262A">
              <w:t>Doctor</w:t>
            </w:r>
          </w:p>
        </w:tc>
        <w:tc>
          <w:tcPr>
            <w:tcW w:w="0" w:type="auto"/>
            <w:hideMark/>
          </w:tcPr>
          <w:p w14:paraId="3FC220A1" w14:textId="77777777" w:rsidR="00167A97" w:rsidRPr="0049262A" w:rsidRDefault="00167A97" w:rsidP="00EA4B15">
            <w:pPr>
              <w:pStyle w:val="IT"/>
            </w:pPr>
            <w:r w:rsidRPr="0049262A">
              <w:t>Doctor_ID</w:t>
            </w:r>
          </w:p>
        </w:tc>
        <w:tc>
          <w:tcPr>
            <w:tcW w:w="0" w:type="auto"/>
            <w:hideMark/>
          </w:tcPr>
          <w:p w14:paraId="156A862D" w14:textId="77777777" w:rsidR="00167A97" w:rsidRPr="0049262A" w:rsidRDefault="00167A97" w:rsidP="00EA4B15">
            <w:pPr>
              <w:pStyle w:val="IT"/>
            </w:pPr>
            <w:r w:rsidRPr="0049262A">
              <w:t>—</w:t>
            </w:r>
          </w:p>
        </w:tc>
      </w:tr>
      <w:tr w:rsidR="00167A97" w:rsidRPr="0049262A" w14:paraId="200636F1" w14:textId="77777777" w:rsidTr="00EA4B15">
        <w:tc>
          <w:tcPr>
            <w:tcW w:w="0" w:type="auto"/>
            <w:hideMark/>
          </w:tcPr>
          <w:p w14:paraId="4326783D" w14:textId="77777777" w:rsidR="00167A97" w:rsidRPr="0049262A" w:rsidRDefault="00167A97" w:rsidP="00EA4B15">
            <w:pPr>
              <w:pStyle w:val="IT"/>
            </w:pPr>
            <w:r w:rsidRPr="0049262A">
              <w:t>Consultant_Doctor</w:t>
            </w:r>
          </w:p>
        </w:tc>
        <w:tc>
          <w:tcPr>
            <w:tcW w:w="0" w:type="auto"/>
            <w:hideMark/>
          </w:tcPr>
          <w:p w14:paraId="35DF98B3" w14:textId="77777777" w:rsidR="00167A97" w:rsidRPr="0049262A" w:rsidRDefault="00167A97" w:rsidP="00EA4B15">
            <w:pPr>
              <w:pStyle w:val="IT"/>
            </w:pPr>
            <w:r w:rsidRPr="0049262A">
              <w:t>Doctor_ID</w:t>
            </w:r>
          </w:p>
        </w:tc>
        <w:tc>
          <w:tcPr>
            <w:tcW w:w="0" w:type="auto"/>
            <w:hideMark/>
          </w:tcPr>
          <w:p w14:paraId="5DF1CB04" w14:textId="77777777" w:rsidR="00167A97" w:rsidRPr="0049262A" w:rsidRDefault="00167A97" w:rsidP="00EA4B15">
            <w:pPr>
              <w:pStyle w:val="IT"/>
            </w:pPr>
            <w:r w:rsidRPr="0049262A">
              <w:t>Doctor_ID → Doctor</w:t>
            </w:r>
          </w:p>
        </w:tc>
      </w:tr>
      <w:tr w:rsidR="00167A97" w:rsidRPr="0049262A" w14:paraId="5573B3CE" w14:textId="77777777" w:rsidTr="00EA4B15">
        <w:tc>
          <w:tcPr>
            <w:tcW w:w="0" w:type="auto"/>
            <w:hideMark/>
          </w:tcPr>
          <w:p w14:paraId="297670E7" w14:textId="77777777" w:rsidR="00167A97" w:rsidRPr="0049262A" w:rsidRDefault="00167A97" w:rsidP="00EA4B15">
            <w:pPr>
              <w:pStyle w:val="IT"/>
            </w:pPr>
            <w:r w:rsidRPr="0049262A">
              <w:t>Resident_Doctor</w:t>
            </w:r>
          </w:p>
        </w:tc>
        <w:tc>
          <w:tcPr>
            <w:tcW w:w="0" w:type="auto"/>
            <w:hideMark/>
          </w:tcPr>
          <w:p w14:paraId="3FD60DFB" w14:textId="77777777" w:rsidR="00167A97" w:rsidRPr="0049262A" w:rsidRDefault="00167A97" w:rsidP="00EA4B15">
            <w:pPr>
              <w:pStyle w:val="IT"/>
            </w:pPr>
            <w:r w:rsidRPr="0049262A">
              <w:t>Doctor_ID</w:t>
            </w:r>
          </w:p>
        </w:tc>
        <w:tc>
          <w:tcPr>
            <w:tcW w:w="0" w:type="auto"/>
            <w:hideMark/>
          </w:tcPr>
          <w:p w14:paraId="11E33BA4" w14:textId="77777777" w:rsidR="00167A97" w:rsidRPr="0049262A" w:rsidRDefault="00167A97" w:rsidP="00EA4B15">
            <w:pPr>
              <w:pStyle w:val="IT"/>
            </w:pPr>
            <w:r w:rsidRPr="0049262A">
              <w:t>Doctor_ID → Doctor</w:t>
            </w:r>
          </w:p>
        </w:tc>
      </w:tr>
      <w:tr w:rsidR="00167A97" w:rsidRPr="0049262A" w14:paraId="43F2550F" w14:textId="77777777" w:rsidTr="00EA4B15">
        <w:tc>
          <w:tcPr>
            <w:tcW w:w="0" w:type="auto"/>
            <w:hideMark/>
          </w:tcPr>
          <w:p w14:paraId="52C5CCA3" w14:textId="77777777" w:rsidR="00167A97" w:rsidRPr="0049262A" w:rsidRDefault="00167A97" w:rsidP="00EA4B15">
            <w:pPr>
              <w:pStyle w:val="IT"/>
            </w:pPr>
            <w:r w:rsidRPr="0049262A">
              <w:t>Appointment</w:t>
            </w:r>
          </w:p>
        </w:tc>
        <w:tc>
          <w:tcPr>
            <w:tcW w:w="0" w:type="auto"/>
            <w:hideMark/>
          </w:tcPr>
          <w:p w14:paraId="09486B26" w14:textId="77777777" w:rsidR="00167A97" w:rsidRPr="0049262A" w:rsidRDefault="00167A97" w:rsidP="00EA4B15">
            <w:pPr>
              <w:pStyle w:val="IT"/>
            </w:pPr>
            <w:r w:rsidRPr="0049262A">
              <w:t>Appointment_ID</w:t>
            </w:r>
          </w:p>
        </w:tc>
        <w:tc>
          <w:tcPr>
            <w:tcW w:w="0" w:type="auto"/>
            <w:hideMark/>
          </w:tcPr>
          <w:p w14:paraId="3A4353CB" w14:textId="77777777" w:rsidR="00167A97" w:rsidRPr="0049262A" w:rsidRDefault="00167A97" w:rsidP="00EA4B15">
            <w:pPr>
              <w:pStyle w:val="IT"/>
            </w:pPr>
            <w:r w:rsidRPr="0049262A">
              <w:t>Patient_ID → Patient, Doctor_ID → Doctor</w:t>
            </w:r>
          </w:p>
        </w:tc>
      </w:tr>
      <w:tr w:rsidR="00167A97" w:rsidRPr="0049262A" w14:paraId="6F67254B" w14:textId="77777777" w:rsidTr="00EA4B15">
        <w:tc>
          <w:tcPr>
            <w:tcW w:w="0" w:type="auto"/>
            <w:hideMark/>
          </w:tcPr>
          <w:p w14:paraId="42B5F0C6" w14:textId="77777777" w:rsidR="00167A97" w:rsidRPr="0049262A" w:rsidRDefault="00167A97" w:rsidP="00EA4B15">
            <w:pPr>
              <w:pStyle w:val="IT"/>
            </w:pPr>
            <w:r w:rsidRPr="0049262A">
              <w:t>Medicine</w:t>
            </w:r>
          </w:p>
        </w:tc>
        <w:tc>
          <w:tcPr>
            <w:tcW w:w="0" w:type="auto"/>
            <w:hideMark/>
          </w:tcPr>
          <w:p w14:paraId="58E2AAFA" w14:textId="77777777" w:rsidR="00167A97" w:rsidRPr="0049262A" w:rsidRDefault="00167A97" w:rsidP="00EA4B15">
            <w:pPr>
              <w:pStyle w:val="IT"/>
            </w:pPr>
            <w:r w:rsidRPr="0049262A">
              <w:t>Medicine_ID</w:t>
            </w:r>
          </w:p>
        </w:tc>
        <w:tc>
          <w:tcPr>
            <w:tcW w:w="0" w:type="auto"/>
            <w:hideMark/>
          </w:tcPr>
          <w:p w14:paraId="0AC62ADD" w14:textId="77777777" w:rsidR="00167A97" w:rsidRPr="0049262A" w:rsidRDefault="00167A97" w:rsidP="00EA4B15">
            <w:pPr>
              <w:pStyle w:val="IT"/>
            </w:pPr>
            <w:r w:rsidRPr="0049262A">
              <w:t>—</w:t>
            </w:r>
          </w:p>
        </w:tc>
      </w:tr>
      <w:tr w:rsidR="00167A97" w:rsidRPr="0049262A" w14:paraId="3D53C23E" w14:textId="77777777" w:rsidTr="00EA4B15">
        <w:tc>
          <w:tcPr>
            <w:tcW w:w="0" w:type="auto"/>
            <w:hideMark/>
          </w:tcPr>
          <w:p w14:paraId="630E933F" w14:textId="77777777" w:rsidR="00167A97" w:rsidRPr="0049262A" w:rsidRDefault="00167A97" w:rsidP="00EA4B15">
            <w:pPr>
              <w:pStyle w:val="IT"/>
            </w:pPr>
            <w:r w:rsidRPr="0049262A">
              <w:t>Treatment</w:t>
            </w:r>
          </w:p>
        </w:tc>
        <w:tc>
          <w:tcPr>
            <w:tcW w:w="0" w:type="auto"/>
            <w:hideMark/>
          </w:tcPr>
          <w:p w14:paraId="4133D265" w14:textId="77777777" w:rsidR="00167A97" w:rsidRPr="0049262A" w:rsidRDefault="00167A97" w:rsidP="00EA4B15">
            <w:pPr>
              <w:pStyle w:val="IT"/>
            </w:pPr>
            <w:r w:rsidRPr="0049262A">
              <w:t>Treatment_ID</w:t>
            </w:r>
          </w:p>
        </w:tc>
        <w:tc>
          <w:tcPr>
            <w:tcW w:w="0" w:type="auto"/>
            <w:hideMark/>
          </w:tcPr>
          <w:p w14:paraId="7C1B45DA" w14:textId="77777777" w:rsidR="00167A97" w:rsidRPr="0049262A" w:rsidRDefault="00167A97" w:rsidP="00EA4B15">
            <w:pPr>
              <w:pStyle w:val="IT"/>
            </w:pPr>
            <w:r w:rsidRPr="0049262A">
              <w:t>Appointment_ID → Appointment, Medicine_ID → Medicine</w:t>
            </w:r>
          </w:p>
        </w:tc>
      </w:tr>
      <w:tr w:rsidR="00167A97" w:rsidRPr="0049262A" w14:paraId="3A8C1708" w14:textId="77777777" w:rsidTr="00EA4B15">
        <w:tc>
          <w:tcPr>
            <w:tcW w:w="0" w:type="auto"/>
            <w:hideMark/>
          </w:tcPr>
          <w:p w14:paraId="514F9CB7" w14:textId="77777777" w:rsidR="00167A97" w:rsidRPr="0049262A" w:rsidRDefault="00167A97" w:rsidP="00EA4B15">
            <w:pPr>
              <w:pStyle w:val="IT"/>
            </w:pPr>
            <w:r w:rsidRPr="0049262A">
              <w:t>Payment</w:t>
            </w:r>
          </w:p>
        </w:tc>
        <w:tc>
          <w:tcPr>
            <w:tcW w:w="0" w:type="auto"/>
            <w:hideMark/>
          </w:tcPr>
          <w:p w14:paraId="763BEA4D" w14:textId="77777777" w:rsidR="00167A97" w:rsidRPr="0049262A" w:rsidRDefault="00167A97" w:rsidP="00EA4B15">
            <w:pPr>
              <w:pStyle w:val="IT"/>
            </w:pPr>
            <w:r w:rsidRPr="0049262A">
              <w:t>Payment_ID</w:t>
            </w:r>
          </w:p>
        </w:tc>
        <w:tc>
          <w:tcPr>
            <w:tcW w:w="0" w:type="auto"/>
            <w:hideMark/>
          </w:tcPr>
          <w:p w14:paraId="7398734C" w14:textId="77777777" w:rsidR="00167A97" w:rsidRPr="0049262A" w:rsidRDefault="00167A97" w:rsidP="00EA4B15">
            <w:pPr>
              <w:pStyle w:val="IT"/>
            </w:pPr>
            <w:r w:rsidRPr="0049262A">
              <w:t>Appointment_ID → Appointment</w:t>
            </w:r>
          </w:p>
        </w:tc>
      </w:tr>
    </w:tbl>
    <w:p w14:paraId="7479FB28" w14:textId="2B5C6174" w:rsidR="00285FAF" w:rsidRDefault="00167A97">
      <w:pPr>
        <w:pStyle w:val="IT"/>
      </w:pPr>
      <w:r w:rsidRPr="0049262A">
        <w:t>The use of primary keys prevents duplicate entity identifiers, while UNIQUE constraints are used for values such as national IDs, medical license numbers, phone numbers, and email addresses. Foreign keys preserve the relationships established in the ER/EER design. The DBMS automatically checks these constraints when new records are inserted or existing records are modified.</w:t>
      </w:r>
    </w:p>
    <w:p w14:paraId="06A51097" w14:textId="77777777" w:rsidR="00285FAF" w:rsidRDefault="00000000">
      <w:pPr>
        <w:pStyle w:val="Heading1"/>
      </w:pPr>
      <w:r>
        <w:t>Task 3 – SQL Operations (6 Marks)</w:t>
      </w:r>
    </w:p>
    <w:p w14:paraId="057A296E" w14:textId="77777777" w:rsidR="00285FAF" w:rsidRDefault="00000000">
      <w:pPr>
        <w:pStyle w:val="ListBullet"/>
        <w:numPr>
          <w:ilvl w:val="0"/>
          <w:numId w:val="0"/>
        </w:numPr>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Complete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3A9419C2"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Write SELECT statements.</w:t>
      </w:r>
    </w:p>
    <w:p w14:paraId="5EACF52D"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Write JOIN queries.</w:t>
      </w:r>
    </w:p>
    <w:p w14:paraId="2C46A70D"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Write nested queries.</w:t>
      </w:r>
    </w:p>
    <w:p w14:paraId="2D83602F"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Use aggregate functions with GROUP BY.</w:t>
      </w:r>
    </w:p>
    <w:p w14:paraId="240DC956"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Write UPDATE and DELETE statements.</w:t>
      </w:r>
    </w:p>
    <w:p w14:paraId="3FF1AF0D"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Create one VIEW.</w:t>
      </w:r>
    </w:p>
    <w:p w14:paraId="35D55227" w14:textId="77777777" w:rsidR="00285FAF" w:rsidRDefault="00000000">
      <w:pPr>
        <w:pStyle w:val="ListBullet"/>
        <w:rPr>
          <w:rFonts w:ascii="Times New Roman" w:hAnsi="Times New Roman" w:cs="Times New Roman"/>
          <w:color w:val="000000"/>
          <w:sz w:val="24"/>
          <w:szCs w:val="24"/>
          <w14:textFill>
            <w14:solidFill>
              <w14:srgbClr w14:val="000000">
                <w14:lumMod w14:val="65000"/>
                <w14:lumOff w14:val="35000"/>
              </w14:srgbClr>
            </w14:solidFill>
          </w14:textFill>
        </w:rPr>
      </w:pPr>
      <w:r>
        <w:rPr>
          <w:rFonts w:ascii="Times New Roman" w:hAnsi="Times New Roman" w:cs="Times New Roman"/>
          <w:color w:val="000000"/>
          <w:sz w:val="24"/>
          <w:szCs w:val="24"/>
          <w14:textFill>
            <w14:solidFill>
              <w14:srgbClr w14:val="000000">
                <w14:lumMod w14:val="65000"/>
                <w14:lumOff w14:val="35000"/>
              </w14:srgbClr>
            </w14:solidFill>
          </w14:textFill>
        </w:rPr>
        <w:t>Create one TRIGGER.</w:t>
      </w:r>
    </w:p>
    <w:p w14:paraId="53BD6022" w14:textId="77777777" w:rsidR="00285FAF" w:rsidRDefault="00285FAF">
      <w:pPr>
        <w:pStyle w:val="ListBullet"/>
        <w:numPr>
          <w:ilvl w:val="0"/>
          <w:numId w:val="0"/>
        </w:numPr>
        <w:ind w:left="576" w:hanging="288"/>
        <w:rPr>
          <w:rFonts w:ascii="Times New Roman" w:hAnsi="Times New Roman" w:cs="Times New Roman"/>
          <w:color w:val="000000"/>
          <w:sz w:val="24"/>
          <w:szCs w:val="24"/>
          <w14:textFill>
            <w14:solidFill>
              <w14:srgbClr w14:val="000000">
                <w14:lumMod w14:val="65000"/>
                <w14:lumOff w14:val="35000"/>
              </w14:srgbClr>
            </w14:solidFill>
          </w14:textFill>
        </w:rPr>
      </w:pPr>
    </w:p>
    <w:p w14:paraId="231DDA82" w14:textId="77777777" w:rsidR="00285FAF" w:rsidRDefault="00000000">
      <w:pPr>
        <w:pStyle w:val="IT"/>
        <w:rPr>
          <w:b/>
          <w:bCs/>
        </w:rPr>
      </w:pPr>
      <w:r>
        <w:rPr>
          <w:b/>
          <w:bCs/>
        </w:rPr>
        <w:t>Answer:</w:t>
      </w:r>
    </w:p>
    <w:p w14:paraId="4B54851E" w14:textId="77777777" w:rsidR="00285FAF" w:rsidRDefault="00285FAF">
      <w:pPr>
        <w:pStyle w:val="IT"/>
      </w:pPr>
    </w:p>
    <w:p w14:paraId="0483AC37" w14:textId="77777777" w:rsidR="00285FAF" w:rsidRDefault="00000000">
      <w:pPr>
        <w:pStyle w:val="Heading1"/>
      </w:pPr>
      <w:r>
        <w:t>Task 4 – Reflection (2 Marks)</w:t>
      </w:r>
    </w:p>
    <w:p w14:paraId="4A726510" w14:textId="77777777" w:rsidR="00285FAF" w:rsidRDefault="00000000">
      <w:pPr>
        <w:pStyle w:val="ListBullet"/>
        <w:numPr>
          <w:ilvl w:val="0"/>
          <w:numId w:val="0"/>
        </w:numPr>
        <w:ind w:left="567" w:hanging="576"/>
        <w:jc w:val="both"/>
        <w:rPr>
          <w:rFonts w:ascii="Times New Roman" w:hAnsi="Times New Roman" w:cs="Times New Roman"/>
          <w:sz w:val="24"/>
          <w:szCs w:val="24"/>
        </w:rPr>
      </w:pPr>
      <w:r>
        <w:rPr>
          <w:rFonts w:ascii="Times New Roman" w:hAnsi="Times New Roman" w:cs="Times New Roman"/>
          <w:sz w:val="24"/>
          <w:szCs w:val="24"/>
        </w:rPr>
        <w:t xml:space="preserve">Write a </w:t>
      </w:r>
      <w:r>
        <w:rPr>
          <w:rFonts w:ascii="Times New Roman" w:hAnsi="Times New Roman" w:cs="Times New Roman"/>
          <w:b/>
          <w:bCs/>
          <w:sz w:val="24"/>
          <w:szCs w:val="24"/>
        </w:rPr>
        <w:t>300–500-word reflection</w:t>
      </w:r>
      <w:r>
        <w:rPr>
          <w:rFonts w:ascii="Times New Roman" w:hAnsi="Times New Roman" w:cs="Times New Roman"/>
          <w:sz w:val="24"/>
          <w:szCs w:val="24"/>
        </w:rPr>
        <w:t xml:space="preserve"> on your experience while completing this project by</w:t>
      </w:r>
    </w:p>
    <w:p w14:paraId="219C01AA" w14:textId="77777777" w:rsidR="00285FAF" w:rsidRDefault="00000000">
      <w:pPr>
        <w:pStyle w:val="ListBullet"/>
        <w:numPr>
          <w:ilvl w:val="0"/>
          <w:numId w:val="0"/>
        </w:numPr>
        <w:ind w:left="567" w:hanging="576"/>
        <w:jc w:val="both"/>
        <w:rPr>
          <w:rFonts w:ascii="Times New Roman" w:hAnsi="Times New Roman" w:cs="Times New Roman"/>
          <w:sz w:val="24"/>
          <w:szCs w:val="24"/>
        </w:rPr>
      </w:pPr>
      <w:r>
        <w:rPr>
          <w:rFonts w:ascii="Times New Roman" w:hAnsi="Times New Roman" w:cs="Times New Roman"/>
          <w:sz w:val="24"/>
          <w:szCs w:val="24"/>
        </w:rPr>
        <w:t>answering the following questions. Your responses should be clear, concise, and</w:t>
      </w:r>
    </w:p>
    <w:p w14:paraId="78F88AFB" w14:textId="77777777" w:rsidR="00285FAF" w:rsidRDefault="00000000">
      <w:pPr>
        <w:pStyle w:val="ListBullet"/>
        <w:numPr>
          <w:ilvl w:val="0"/>
          <w:numId w:val="0"/>
        </w:numPr>
        <w:ind w:left="567" w:hanging="576"/>
        <w:jc w:val="both"/>
        <w:rPr>
          <w:rFonts w:ascii="Times New Roman" w:hAnsi="Times New Roman" w:cs="Times New Roman"/>
          <w:sz w:val="24"/>
          <w:szCs w:val="24"/>
        </w:rPr>
      </w:pPr>
      <w:r>
        <w:rPr>
          <w:rFonts w:ascii="Times New Roman" w:hAnsi="Times New Roman" w:cs="Times New Roman"/>
          <w:sz w:val="24"/>
          <w:szCs w:val="24"/>
        </w:rPr>
        <w:t>supported with specific examples from your own work.</w:t>
      </w:r>
    </w:p>
    <w:p w14:paraId="71F8B02C" w14:textId="77777777" w:rsidR="00285FAF" w:rsidRDefault="00000000">
      <w:pPr>
        <w:pStyle w:val="ListBullet"/>
        <w:numPr>
          <w:ilvl w:val="0"/>
          <w:numId w:val="6"/>
        </w:numPr>
        <w:jc w:val="both"/>
        <w:rPr>
          <w:rFonts w:ascii="Times New Roman" w:hAnsi="Times New Roman" w:cs="Times New Roman"/>
          <w:sz w:val="24"/>
          <w:szCs w:val="24"/>
        </w:rPr>
      </w:pPr>
      <w:r>
        <w:rPr>
          <w:rFonts w:ascii="Times New Roman" w:hAnsi="Times New Roman" w:cs="Times New Roman"/>
          <w:sz w:val="24"/>
          <w:szCs w:val="24"/>
        </w:rPr>
        <w:t>Describe one specific challenge or obstacle you encountered during this project and explain in detail how you identified and resolved it.</w:t>
      </w:r>
    </w:p>
    <w:p w14:paraId="6C8B84E3" w14:textId="77777777" w:rsidR="00285FAF" w:rsidRDefault="00000000">
      <w:pPr>
        <w:pStyle w:val="ListBullet"/>
        <w:numPr>
          <w:ilvl w:val="0"/>
          <w:numId w:val="6"/>
        </w:numPr>
        <w:jc w:val="both"/>
        <w:rPr>
          <w:rFonts w:ascii="Times New Roman" w:hAnsi="Times New Roman" w:cs="Times New Roman"/>
          <w:sz w:val="24"/>
          <w:szCs w:val="24"/>
        </w:rPr>
      </w:pPr>
      <w:r>
        <w:rPr>
          <w:rFonts w:ascii="Times New Roman" w:hAnsi="Times New Roman" w:cs="Times New Roman"/>
          <w:sz w:val="24"/>
          <w:szCs w:val="24"/>
        </w:rPr>
        <w:t>Explain why you chose your specific approach/method/model over at least one alternative you considered, and what tradeoffs informed that decision.</w:t>
      </w:r>
    </w:p>
    <w:p w14:paraId="3F75F0E0" w14:textId="77777777" w:rsidR="00285FAF" w:rsidRDefault="00000000">
      <w:pPr>
        <w:pStyle w:val="ListBullet"/>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2AA69752" w14:textId="77777777" w:rsidR="00285FAF" w:rsidRDefault="00000000">
      <w:pPr>
        <w:pStyle w:val="ListBullet"/>
        <w:numPr>
          <w:ilvl w:val="0"/>
          <w:numId w:val="6"/>
        </w:numPr>
        <w:jc w:val="both"/>
        <w:rPr>
          <w:rFonts w:ascii="Times New Roman" w:hAnsi="Times New Roman" w:cs="Times New Roman"/>
          <w:sz w:val="24"/>
          <w:szCs w:val="24"/>
        </w:rPr>
      </w:pPr>
      <w:r>
        <w:rPr>
          <w:rFonts w:ascii="Times New Roman" w:hAnsi="Times New Roman" w:cs="Times New Roman"/>
          <w:sz w:val="24"/>
          <w:szCs w:val="24"/>
        </w:rPr>
        <w:t>What would you do differently if you were to redo this project with more time or resources?</w:t>
      </w:r>
    </w:p>
    <w:p w14:paraId="5407E560" w14:textId="77777777" w:rsidR="00285FAF" w:rsidRDefault="00285FAF">
      <w:pPr>
        <w:pStyle w:val="ListBullet"/>
        <w:numPr>
          <w:ilvl w:val="0"/>
          <w:numId w:val="0"/>
        </w:numPr>
        <w:ind w:left="576" w:hanging="288"/>
        <w:jc w:val="both"/>
        <w:rPr>
          <w:rFonts w:ascii="Times New Roman" w:hAnsi="Times New Roman" w:cs="Times New Roman"/>
          <w:sz w:val="24"/>
          <w:szCs w:val="24"/>
        </w:rPr>
      </w:pPr>
    </w:p>
    <w:p w14:paraId="4DF783BE" w14:textId="77777777" w:rsidR="00285FAF" w:rsidRDefault="00000000">
      <w:pPr>
        <w:pStyle w:val="IT"/>
        <w:rPr>
          <w:b/>
          <w:bCs/>
        </w:rPr>
      </w:pPr>
      <w:r>
        <w:rPr>
          <w:b/>
          <w:bCs/>
        </w:rPr>
        <w:t>Answer:</w:t>
      </w:r>
    </w:p>
    <w:p w14:paraId="2B85F122" w14:textId="77777777" w:rsidR="00285FAF" w:rsidRDefault="00285FAF">
      <w:pPr>
        <w:pStyle w:val="IT"/>
      </w:pPr>
    </w:p>
    <w:p w14:paraId="4C806869" w14:textId="77777777" w:rsidR="00285FAF" w:rsidRDefault="00285FAF">
      <w:pPr>
        <w:pStyle w:val="IT"/>
      </w:pPr>
    </w:p>
    <w:p w14:paraId="753273C9" w14:textId="77777777" w:rsidR="00285FAF" w:rsidRDefault="00285FAF">
      <w:pPr>
        <w:pStyle w:val="ListBullet"/>
        <w:numPr>
          <w:ilvl w:val="0"/>
          <w:numId w:val="0"/>
        </w:numPr>
        <w:ind w:left="576" w:hanging="288"/>
        <w:jc w:val="both"/>
        <w:rPr>
          <w:rFonts w:ascii="Times New Roman" w:hAnsi="Times New Roman" w:cs="Times New Roman"/>
          <w:sz w:val="24"/>
          <w:szCs w:val="24"/>
        </w:rPr>
      </w:pPr>
    </w:p>
    <w:p w14:paraId="2B90D896" w14:textId="77777777" w:rsidR="00285FAF" w:rsidRDefault="00285FAF">
      <w:pPr>
        <w:pStyle w:val="ListBullet"/>
        <w:numPr>
          <w:ilvl w:val="0"/>
          <w:numId w:val="0"/>
        </w:numPr>
        <w:ind w:left="567" w:hanging="576"/>
        <w:jc w:val="both"/>
        <w:rPr>
          <w:rFonts w:ascii="Times New Roman" w:hAnsi="Times New Roman" w:cs="Times New Roman"/>
          <w:sz w:val="24"/>
          <w:szCs w:val="24"/>
        </w:rPr>
      </w:pPr>
    </w:p>
    <w:p w14:paraId="6ED1C1FD" w14:textId="77777777" w:rsidR="00285FAF" w:rsidRDefault="00000000">
      <w:pPr>
        <w:pStyle w:val="Heading1"/>
      </w:pPr>
      <w:r>
        <w:t>Deliverables</w:t>
      </w:r>
    </w:p>
    <w:p w14:paraId="000BFC67" w14:textId="77777777" w:rsidR="00285FAF" w:rsidRDefault="00000000">
      <w:pPr>
        <w:numPr>
          <w:ilvl w:val="0"/>
          <w:numId w:val="7"/>
        </w:numPr>
        <w:spacing w:after="200" w:line="276" w:lineRule="auto"/>
        <w:rPr>
          <w:rFonts w:ascii="Times New Roman" w:hAnsi="Times New Roman" w:cs="Times New Roman"/>
          <w:sz w:val="24"/>
          <w:szCs w:val="24"/>
        </w:rPr>
      </w:pPr>
      <w:r>
        <w:rPr>
          <w:rFonts w:ascii="Times New Roman" w:hAnsi="Times New Roman" w:cs="Times New Roman"/>
          <w:b/>
          <w:bCs/>
          <w:sz w:val="24"/>
          <w:szCs w:val="24"/>
        </w:rPr>
        <w:t>Project Report (PDF)</w:t>
      </w:r>
      <w:r>
        <w:rPr>
          <w:rFonts w:ascii="Times New Roman" w:hAnsi="Times New Roman" w:cs="Times New Roman"/>
          <w:sz w:val="24"/>
          <w:szCs w:val="24"/>
        </w:rPr>
        <w:t xml:space="preserve"> – System description, ER/EER diagram, relational schema, SQL code, screenshots, and reflection. </w:t>
      </w:r>
    </w:p>
    <w:p w14:paraId="66DEA7B3" w14:textId="77777777" w:rsidR="00285FAF" w:rsidRDefault="00000000">
      <w:pPr>
        <w:numPr>
          <w:ilvl w:val="0"/>
          <w:numId w:val="7"/>
        </w:numPr>
        <w:spacing w:after="200" w:line="276" w:lineRule="auto"/>
        <w:rPr>
          <w:rFonts w:ascii="Times New Roman" w:hAnsi="Times New Roman" w:cs="Times New Roman"/>
          <w:sz w:val="24"/>
          <w:szCs w:val="24"/>
        </w:rPr>
      </w:pPr>
      <w:r>
        <w:rPr>
          <w:rFonts w:ascii="Times New Roman" w:hAnsi="Times New Roman" w:cs="Times New Roman"/>
          <w:b/>
          <w:bCs/>
          <w:sz w:val="24"/>
          <w:szCs w:val="24"/>
        </w:rPr>
        <w:t>SQL Script (.sql)</w:t>
      </w:r>
      <w:r>
        <w:rPr>
          <w:rFonts w:ascii="Times New Roman" w:hAnsi="Times New Roman" w:cs="Times New Roman"/>
          <w:sz w:val="24"/>
          <w:szCs w:val="24"/>
        </w:rPr>
        <w:t xml:space="preserve"> – Complete SQL implementation of the project. </w:t>
      </w:r>
    </w:p>
    <w:p w14:paraId="06D46549" w14:textId="77777777" w:rsidR="00285FAF" w:rsidRDefault="00000000">
      <w:pPr>
        <w:numPr>
          <w:ilvl w:val="0"/>
          <w:numId w:val="7"/>
        </w:numPr>
        <w:spacing w:after="200" w:line="276" w:lineRule="auto"/>
        <w:rPr>
          <w:rFonts w:ascii="Times New Roman" w:hAnsi="Times New Roman" w:cs="Times New Roman"/>
          <w:sz w:val="24"/>
          <w:szCs w:val="24"/>
        </w:rPr>
      </w:pPr>
      <w:r>
        <w:rPr>
          <w:rFonts w:ascii="Times New Roman" w:hAnsi="Times New Roman" w:cs="Times New Roman"/>
          <w:b/>
          <w:bCs/>
          <w:sz w:val="24"/>
          <w:szCs w:val="24"/>
        </w:rPr>
        <w:t>GitHub Repository</w:t>
      </w:r>
      <w:r>
        <w:rPr>
          <w:rFonts w:ascii="Times New Roman" w:hAnsi="Times New Roman" w:cs="Times New Roman"/>
          <w:sz w:val="24"/>
          <w:szCs w:val="24"/>
        </w:rPr>
        <w:t xml:space="preserve"> – Repository link with the complete project and commit history. </w:t>
      </w:r>
    </w:p>
    <w:p w14:paraId="62C6536F" w14:textId="6893FFED" w:rsidR="00285FAF" w:rsidRPr="00C133E3" w:rsidRDefault="00000000" w:rsidP="00C133E3">
      <w:pPr>
        <w:numPr>
          <w:ilvl w:val="0"/>
          <w:numId w:val="7"/>
        </w:numPr>
        <w:spacing w:after="200" w:line="276" w:lineRule="auto"/>
        <w:rPr>
          <w:rFonts w:ascii="Times New Roman" w:hAnsi="Times New Roman" w:cs="Times New Roman"/>
          <w:sz w:val="24"/>
          <w:szCs w:val="24"/>
        </w:rPr>
      </w:pPr>
      <w:r>
        <w:rPr>
          <w:rFonts w:ascii="Times New Roman" w:hAnsi="Times New Roman" w:cs="Times New Roman"/>
          <w:b/>
          <w:bCs/>
          <w:sz w:val="24"/>
          <w:szCs w:val="24"/>
        </w:rPr>
        <w:t>Mid-Project Progress Report</w:t>
      </w:r>
      <w:r>
        <w:rPr>
          <w:rFonts w:ascii="Times New Roman" w:hAnsi="Times New Roman" w:cs="Times New Roman"/>
          <w:sz w:val="24"/>
          <w:szCs w:val="24"/>
        </w:rPr>
        <w:t xml:space="preserve"> – Summary of progress, challenges, decisions, and team contributions. </w:t>
      </w:r>
    </w:p>
    <w:p w14:paraId="6D7BBA2A" w14:textId="77777777" w:rsidR="00285FAF" w:rsidRDefault="00285FAF">
      <w:pPr>
        <w:rPr>
          <w:rFonts w:ascii="Times New Roman" w:hAnsi="Times New Roman" w:cs="Times New Roman"/>
          <w:sz w:val="24"/>
          <w:szCs w:val="24"/>
        </w:rPr>
      </w:pPr>
    </w:p>
    <w:p w14:paraId="3EA1CC3A" w14:textId="77777777" w:rsidR="00285FAF" w:rsidRDefault="00285FAF">
      <w:pPr>
        <w:rPr>
          <w:rFonts w:ascii="Times New Roman" w:hAnsi="Times New Roman" w:cs="Times New Roman"/>
          <w:sz w:val="40"/>
          <w:szCs w:val="40"/>
        </w:rPr>
      </w:pPr>
    </w:p>
    <w:sectPr w:rsidR="00285FAF">
      <w:headerReference w:type="default" r:id="rId26"/>
      <w:pgSz w:w="12240" w:h="15840"/>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8BB14" w14:textId="77777777" w:rsidR="00B21C51" w:rsidRDefault="00B21C51">
      <w:pPr>
        <w:spacing w:line="240" w:lineRule="auto"/>
      </w:pPr>
      <w:r>
        <w:separator/>
      </w:r>
    </w:p>
  </w:endnote>
  <w:endnote w:type="continuationSeparator" w:id="0">
    <w:p w14:paraId="1742A697" w14:textId="77777777" w:rsidR="00B21C51" w:rsidRDefault="00B21C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FBD3" w14:textId="77777777" w:rsidR="00285FAF" w:rsidRDefault="00000000">
    <w:pPr>
      <w:pStyle w:val="Footer"/>
    </w:pPr>
    <w:r>
      <w:rPr>
        <w:noProof/>
      </w:rPr>
      <mc:AlternateContent>
        <mc:Choice Requires="wps">
          <w:drawing>
            <wp:anchor distT="0" distB="0" distL="0" distR="0" simplePos="0" relativeHeight="251662336" behindDoc="0" locked="0" layoutInCell="1" allowOverlap="1" wp14:anchorId="35EF330F" wp14:editId="34869AAB">
              <wp:simplePos x="0" y="0"/>
              <wp:positionH relativeFrom="page">
                <wp:align>left</wp:align>
              </wp:positionH>
              <wp:positionV relativeFrom="page">
                <wp:align>bottom</wp:align>
              </wp:positionV>
              <wp:extent cx="1071880" cy="407670"/>
              <wp:effectExtent l="0" t="0" r="13970" b="0"/>
              <wp:wrapNone/>
              <wp:docPr id="1349517934" name="Text Box 9" descr="Restricted - مقيد "/>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0BB4A6C" w14:textId="77777777" w:rsidR="00285FAF"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type w14:anchorId="35EF330F"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" filled="f" stroked="f">
              <v:textbox style="mso-fit-shape-to-text:t" inset="20pt,0,0,15pt">
                <w:txbxContent>
                  <w:p w14:paraId="70BB4A6C" w14:textId="77777777" w:rsidR="00285FAF"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676" w14:textId="77777777" w:rsidR="00285FAF" w:rsidRDefault="00000000">
    <w:pPr>
      <w:pStyle w:val="Footer"/>
    </w:pPr>
    <w:r>
      <w:rPr>
        <w:noProof/>
      </w:rPr>
      <mc:AlternateContent>
        <mc:Choice Requires="wps">
          <w:drawing>
            <wp:anchor distT="0" distB="0" distL="0" distR="0" simplePos="0" relativeHeight="251663360" behindDoc="0" locked="0" layoutInCell="1" allowOverlap="1" wp14:anchorId="2AE87241" wp14:editId="3274032D">
              <wp:simplePos x="0" y="0"/>
              <wp:positionH relativeFrom="page">
                <wp:align>left</wp:align>
              </wp:positionH>
              <wp:positionV relativeFrom="page">
                <wp:align>bottom</wp:align>
              </wp:positionV>
              <wp:extent cx="1071880" cy="407670"/>
              <wp:effectExtent l="0" t="0" r="13970" b="0"/>
              <wp:wrapNone/>
              <wp:docPr id="1992261074" name="Text Box 10" descr="Restricted - مقيد "/>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566A7B9" w14:textId="77777777" w:rsidR="00285FAF"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type w14:anchorId="2AE87241"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" filled="f" stroked="f">
              <v:textbox style="mso-fit-shape-to-text:t" inset="20pt,0,0,15pt">
                <w:txbxContent>
                  <w:p w14:paraId="5566A7B9" w14:textId="77777777" w:rsidR="00285FAF"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90D13" w14:textId="77777777" w:rsidR="00285FAF" w:rsidRDefault="00000000">
    <w:pPr>
      <w:pStyle w:val="Footer"/>
    </w:pPr>
    <w:r>
      <w:rPr>
        <w:noProof/>
      </w:rPr>
      <mc:AlternateContent>
        <mc:Choice Requires="wps">
          <w:drawing>
            <wp:anchor distT="0" distB="0" distL="0" distR="0" simplePos="0" relativeHeight="251661312" behindDoc="0" locked="0" layoutInCell="1" allowOverlap="1" wp14:anchorId="35DA803F" wp14:editId="1A76B021">
              <wp:simplePos x="0" y="0"/>
              <wp:positionH relativeFrom="page">
                <wp:align>left</wp:align>
              </wp:positionH>
              <wp:positionV relativeFrom="page">
                <wp:align>bottom</wp:align>
              </wp:positionV>
              <wp:extent cx="1071880" cy="407670"/>
              <wp:effectExtent l="0" t="0" r="13970" b="0"/>
              <wp:wrapNone/>
              <wp:docPr id="786098250" name="Text Box 8" descr="Restricted - مقيد "/>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071ECC9B" w14:textId="77777777" w:rsidR="00285FAF"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type w14:anchorId="35DA803F"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" filled="f" stroked="f">
              <v:textbox style="mso-fit-shape-to-text:t" inset="20pt,0,0,15pt">
                <w:txbxContent>
                  <w:p w14:paraId="071ECC9B" w14:textId="77777777" w:rsidR="00285FAF"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767E" w14:textId="77777777" w:rsidR="00B21C51" w:rsidRDefault="00B21C51">
      <w:pPr>
        <w:spacing w:after="0"/>
      </w:pPr>
      <w:r>
        <w:separator/>
      </w:r>
    </w:p>
  </w:footnote>
  <w:footnote w:type="continuationSeparator" w:id="0">
    <w:p w14:paraId="45ABDC01" w14:textId="77777777" w:rsidR="00B21C51" w:rsidRDefault="00B21C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285FAF" w14:paraId="2E90A720" w14:textId="77777777">
      <w:trPr>
        <w:trHeight w:hRule="exact" w:val="720"/>
        <w:jc w:val="right"/>
      </w:trPr>
      <w:tc>
        <w:tcPr>
          <w:tcW w:w="2088" w:type="dxa"/>
          <w:vAlign w:val="bottom"/>
        </w:tcPr>
        <w:p w14:paraId="12D83A6E" w14:textId="77777777" w:rsidR="00285FAF" w:rsidRDefault="00285FAF">
          <w:pPr>
            <w:pStyle w:val="Page"/>
          </w:pPr>
        </w:p>
      </w:tc>
      <w:tc>
        <w:tcPr>
          <w:tcW w:w="288" w:type="dxa"/>
          <w:vAlign w:val="bottom"/>
        </w:tcPr>
        <w:p w14:paraId="0C46408B" w14:textId="77777777" w:rsidR="00285FAF" w:rsidRDefault="00285FAF"/>
      </w:tc>
      <w:tc>
        <w:tcPr>
          <w:tcW w:w="8424" w:type="dxa"/>
          <w:vAlign w:val="bottom"/>
        </w:tcPr>
        <w:p w14:paraId="7E26B8E8" w14:textId="77777777" w:rsidR="00285FAF" w:rsidRDefault="00285FAF">
          <w:pPr>
            <w:pStyle w:val="InfoHeading"/>
          </w:pPr>
        </w:p>
      </w:tc>
    </w:tr>
    <w:tr w:rsidR="00285FAF" w14:paraId="715DBA88" w14:textId="77777777">
      <w:trPr>
        <w:trHeight w:hRule="exact" w:val="86"/>
        <w:jc w:val="right"/>
      </w:trPr>
      <w:tc>
        <w:tcPr>
          <w:tcW w:w="2088" w:type="dxa"/>
          <w:shd w:val="clear" w:color="auto" w:fill="000000" w:themeFill="text1"/>
        </w:tcPr>
        <w:p w14:paraId="7E68406D" w14:textId="77777777" w:rsidR="00285FAF" w:rsidRDefault="00285FAF">
          <w:pPr>
            <w:pStyle w:val="Header"/>
          </w:pPr>
        </w:p>
      </w:tc>
      <w:tc>
        <w:tcPr>
          <w:tcW w:w="288" w:type="dxa"/>
        </w:tcPr>
        <w:p w14:paraId="007C9295" w14:textId="77777777" w:rsidR="00285FAF" w:rsidRDefault="00285FAF">
          <w:pPr>
            <w:pStyle w:val="Header"/>
          </w:pPr>
        </w:p>
      </w:tc>
      <w:tc>
        <w:tcPr>
          <w:tcW w:w="8424" w:type="dxa"/>
          <w:shd w:val="clear" w:color="auto" w:fill="000000" w:themeFill="text1"/>
        </w:tcPr>
        <w:p w14:paraId="461010B5" w14:textId="77777777" w:rsidR="00285FAF" w:rsidRDefault="00285FAF">
          <w:pPr>
            <w:pStyle w:val="Header"/>
          </w:pPr>
        </w:p>
      </w:tc>
    </w:tr>
  </w:tbl>
  <w:p w14:paraId="33C9E35A" w14:textId="77777777" w:rsidR="00285FAF" w:rsidRDefault="00285F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A0AA" w14:textId="77777777" w:rsidR="00285FAF" w:rsidRDefault="00000000">
    <w:pPr>
      <w:ind w:left="-2340"/>
    </w:pPr>
    <w:r>
      <w:rPr>
        <w:noProof/>
        <w:lang w:eastAsia="en-US"/>
      </w:rPr>
      <w:drawing>
        <wp:anchor distT="0" distB="0" distL="114300" distR="114300" simplePos="0" relativeHeight="251660288" behindDoc="1" locked="0" layoutInCell="1" allowOverlap="1" wp14:anchorId="27AAADD7" wp14:editId="59DBD870">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0795" name="Picture 77923079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anchor>
      </w:drawing>
    </w:r>
  </w:p>
  <w:p w14:paraId="0EDA897B" w14:textId="77777777" w:rsidR="00285FAF" w:rsidRDefault="00000000">
    <w:pPr>
      <w:ind w:left="-2340"/>
      <w:rPr>
        <w:sz w:val="14"/>
        <w:szCs w:val="14"/>
      </w:rPr>
    </w:pPr>
    <w:r>
      <w:rPr>
        <w:b/>
        <w:bCs/>
        <w:i/>
        <w:iCs/>
        <w:sz w:val="14"/>
        <w:szCs w:val="14"/>
      </w:rPr>
      <w:t>College of Computing and Informatics</w:t>
    </w:r>
    <w:r>
      <w:rPr>
        <w:noProof/>
        <w:sz w:val="14"/>
        <w:szCs w:val="14"/>
        <w:lang w:eastAsia="en-US"/>
      </w:rPr>
      <mc:AlternateContent>
        <mc:Choice Requires="wps">
          <w:drawing>
            <wp:anchor distT="0" distB="0" distL="114300" distR="114300" simplePos="0" relativeHeight="251659264" behindDoc="0" locked="0" layoutInCell="1" allowOverlap="1" wp14:anchorId="620B1787" wp14:editId="5E9283E3">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 xmlns:a="http://schemas.openxmlformats.org/drawingml/2006/main">
                <a:graphicData uri="http://schemas.microsoft.com/office/word/2010/wordprocessingShape">
                  <wps:wsp>
                    <wps:cNvCnPr/>
                    <wps:spPr bwMode="auto">
                      <a:xfrm>
                        <a:off x="0" y="0"/>
                        <a:ext cx="7086600" cy="0"/>
                      </a:xfrm>
                      <a:prstGeom prst="line">
                        <a:avLst/>
                      </a:prstGeom>
                      <a:noFill/>
                      <a:ln w="25400">
                        <a:solidFill>
                          <a:srgbClr val="4F81BD"/>
                        </a:solidFill>
                        <a:round/>
                      </a:ln>
                      <a:effectLst>
                        <a:outerShdw dist="20000" dir="5400000" rotWithShape="0">
                          <a:srgbClr val="808080">
                            <a:alpha val="37999"/>
                          </a:srgbClr>
                        </a:outerShdw>
                      </a:effectLst>
                    </wps:spPr>
                    <wps:bodyPr/>
                  </wps:wsp>
                </a:graphicData>
              </a:graphic>
            </wp:anchor>
          </w:drawing>
        </mc:Choice>
        <mc:Fallback xmlns:wpsCustomData="http://www.wps.cn/officeDocument/2013/wpsCustomData">
          <w:pict>
            <v:line id="_x0000_s1026" o:spid="_x0000_s1026" o:spt="20" style="position:absolute;left:0pt;margin-left:-68.95pt;margin-top:-666.45pt;height:0pt;width:558pt;z-index:251659264;mso-width-relative:page;mso-height-relative:page;" filled="f" stroked="t" coordsize="21600,21600" o:gfxdata="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8+t/G9YAAAAQAQAADwAAAAAAAAABACAAAAAiAAAAZHJzL2Rvd25yZXYu&#10;eG1sUEsBAhQAFAAAAAgAh07iQGbffL/9AQAAGAQAAA4AAAAAAAAAAQAgAAAAJQEAAGRycy9lMm9E&#10;b2MueG1sUEsFBgAAAAAGAAYAWQEAAJQFAAAAAA==&#10;">
              <v:fill on="f" focussize="0,0"/>
              <v:stroke weight="2pt" color="#4F81BD" joinstyle="round"/>
              <v:imagedata o:title=""/>
              <o:lock v:ext="edit" aspectratio="f"/>
              <v:shadow on="t" color="#808080" opacity="24903f" offset="0pt,1.5748031496063pt" origin="0f,32768f" matrix="65536f,0f,0f,65536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285FAF" w14:paraId="6F41C128" w14:textId="77777777">
      <w:trPr>
        <w:trHeight w:hRule="exact" w:val="720"/>
        <w:jc w:val="right"/>
      </w:trPr>
      <w:tc>
        <w:tcPr>
          <w:tcW w:w="2088" w:type="dxa"/>
          <w:vAlign w:val="bottom"/>
        </w:tcPr>
        <w:p w14:paraId="4C47C53A" w14:textId="77777777" w:rsidR="00285FAF" w:rsidRDefault="00000000">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78661038" w14:textId="77777777" w:rsidR="00285FAF" w:rsidRDefault="00285FAF"/>
      </w:tc>
      <w:tc>
        <w:tcPr>
          <w:tcW w:w="8424" w:type="dxa"/>
          <w:vAlign w:val="bottom"/>
        </w:tcPr>
        <w:p w14:paraId="7E892AF4" w14:textId="5AA15D50" w:rsidR="00285FAF" w:rsidRDefault="00000000">
          <w:pPr>
            <w:pStyle w:val="InfoHeading"/>
          </w:pPr>
          <w:r>
            <w:fldChar w:fldCharType="begin"/>
          </w:r>
          <w:r>
            <w:instrText xml:space="preserve"> If </w:instrText>
          </w:r>
          <w:fldSimple w:instr=" STYLEREF “Heading 1”  ">
            <w:r w:rsidR="00167A97">
              <w:rPr>
                <w:noProof/>
              </w:rPr>
              <w:instrText>Task 2 – Database Implementation (6 Marks)</w:instrText>
            </w:r>
          </w:fldSimple>
          <w:r>
            <w:instrText>&lt;&gt; “Error*” “</w:instrText>
          </w:r>
          <w:fldSimple w:instr=" STYLEREF “Heading 1” ">
            <w:r w:rsidR="00167A97">
              <w:rPr>
                <w:noProof/>
              </w:rPr>
              <w:instrText>Task 2 – Database Implementation (6 Marks)</w:instrText>
            </w:r>
          </w:fldSimple>
          <w:r>
            <w:instrText xml:space="preserve"> </w:instrText>
          </w:r>
          <w:r>
            <w:fldChar w:fldCharType="separate"/>
          </w:r>
          <w:r w:rsidR="00167A97">
            <w:rPr>
              <w:noProof/>
            </w:rPr>
            <w:t xml:space="preserve">Task 2 – Database Implementation (6 Marks) </w:t>
          </w:r>
          <w:r>
            <w:fldChar w:fldCharType="end"/>
          </w:r>
        </w:p>
      </w:tc>
    </w:tr>
    <w:tr w:rsidR="00285FAF" w14:paraId="4D32880D" w14:textId="77777777">
      <w:trPr>
        <w:trHeight w:hRule="exact" w:val="86"/>
        <w:jc w:val="right"/>
      </w:trPr>
      <w:tc>
        <w:tcPr>
          <w:tcW w:w="2088" w:type="dxa"/>
          <w:shd w:val="clear" w:color="auto" w:fill="000000" w:themeFill="text1"/>
        </w:tcPr>
        <w:p w14:paraId="489C18BC" w14:textId="77777777" w:rsidR="00285FAF" w:rsidRDefault="00285FAF">
          <w:pPr>
            <w:rPr>
              <w:sz w:val="10"/>
            </w:rPr>
          </w:pPr>
        </w:p>
      </w:tc>
      <w:tc>
        <w:tcPr>
          <w:tcW w:w="288" w:type="dxa"/>
        </w:tcPr>
        <w:p w14:paraId="276DD238" w14:textId="77777777" w:rsidR="00285FAF" w:rsidRDefault="00285FAF">
          <w:pPr>
            <w:rPr>
              <w:sz w:val="10"/>
            </w:rPr>
          </w:pPr>
        </w:p>
      </w:tc>
      <w:tc>
        <w:tcPr>
          <w:tcW w:w="8424" w:type="dxa"/>
          <w:shd w:val="clear" w:color="auto" w:fill="000000" w:themeFill="text1"/>
        </w:tcPr>
        <w:p w14:paraId="3B2673BA" w14:textId="77777777" w:rsidR="00285FAF" w:rsidRDefault="00285FAF">
          <w:pPr>
            <w:rPr>
              <w:sz w:val="10"/>
            </w:rPr>
          </w:pPr>
        </w:p>
      </w:tc>
    </w:tr>
  </w:tbl>
  <w:p w14:paraId="269A40A1" w14:textId="77777777" w:rsidR="00285FAF" w:rsidRDefault="00285F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D23AA5"/>
    <w:multiLevelType w:val="multilevel"/>
    <w:tmpl w:val="07D23AA5"/>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B3F1D07"/>
    <w:multiLevelType w:val="multilevel"/>
    <w:tmpl w:val="8E0E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D4C51"/>
    <w:multiLevelType w:val="multilevel"/>
    <w:tmpl w:val="1CAD4C51"/>
    <w:lvl w:ilvl="0">
      <w:start w:val="1"/>
      <w:numFmt w:val="decimal"/>
      <w:lvlText w:val="%1."/>
      <w:lvlJc w:val="left"/>
      <w:pPr>
        <w:ind w:left="711" w:hanging="360"/>
      </w:pPr>
      <w:rPr>
        <w:rFonts w:hint="default"/>
      </w:r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 w15:restartNumberingAfterBreak="0">
    <w:nsid w:val="1DD2287F"/>
    <w:multiLevelType w:val="multilevel"/>
    <w:tmpl w:val="7D5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96DF9"/>
    <w:multiLevelType w:val="multilevel"/>
    <w:tmpl w:val="24796DF9"/>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hint="default"/>
        <w:b/>
        <w:bCs/>
        <w:i w:val="0"/>
        <w:strike w:val="0"/>
        <w:dstrike w:val="0"/>
        <w:color w:val="000000"/>
        <w:sz w:val="24"/>
        <w:szCs w:val="24"/>
        <w:u w:val="none" w:color="000000"/>
        <w:shd w:val="clear" w:color="auto" w:fill="auto"/>
        <w:vertAlign w:val="baseli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044A04"/>
    <w:multiLevelType w:val="multilevel"/>
    <w:tmpl w:val="28044A0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67F6A45"/>
    <w:multiLevelType w:val="multilevel"/>
    <w:tmpl w:val="367F6A45"/>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9DB541F"/>
    <w:multiLevelType w:val="multilevel"/>
    <w:tmpl w:val="39DB54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4EE13B5"/>
    <w:multiLevelType w:val="multilevel"/>
    <w:tmpl w:val="44EE13B5"/>
    <w:lvl w:ilvl="0">
      <w:start w:val="1"/>
      <w:numFmt w:val="bullet"/>
      <w:lvlText w:val=""/>
      <w:lvlJc w:val="left"/>
      <w:pPr>
        <w:ind w:left="450" w:hanging="360"/>
      </w:pPr>
      <w:rPr>
        <w:rFonts w:ascii="Symbol" w:hAnsi="Symbol" w:hint="default"/>
        <w:sz w:val="32"/>
        <w:szCs w:val="32"/>
      </w:rPr>
    </w:lvl>
    <w:lvl w:ilvl="1">
      <w:start w:val="1"/>
      <w:numFmt w:val="bullet"/>
      <w:lvlText w:val="o"/>
      <w:lvlJc w:val="left"/>
      <w:pPr>
        <w:ind w:left="1170" w:hanging="360"/>
      </w:pPr>
      <w:rPr>
        <w:rFonts w:ascii="Courier New" w:hAnsi="Courier New" w:cs="Courier New" w:hint="default"/>
        <w:color w:val="auto"/>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0" w15:restartNumberingAfterBreak="0">
    <w:nsid w:val="7E1D6510"/>
    <w:multiLevelType w:val="multilevel"/>
    <w:tmpl w:val="B0F2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851079">
    <w:abstractNumId w:val="0"/>
  </w:num>
  <w:num w:numId="2" w16cid:durableId="1314869028">
    <w:abstractNumId w:val="7"/>
  </w:num>
  <w:num w:numId="3" w16cid:durableId="107310899">
    <w:abstractNumId w:val="9"/>
  </w:num>
  <w:num w:numId="4" w16cid:durableId="997616318">
    <w:abstractNumId w:val="6"/>
  </w:num>
  <w:num w:numId="5" w16cid:durableId="1353646428">
    <w:abstractNumId w:val="5"/>
  </w:num>
  <w:num w:numId="6" w16cid:durableId="478571207">
    <w:abstractNumId w:val="3"/>
  </w:num>
  <w:num w:numId="7" w16cid:durableId="1984583047">
    <w:abstractNumId w:val="8"/>
  </w:num>
  <w:num w:numId="8" w16cid:durableId="2098819042">
    <w:abstractNumId w:val="1"/>
  </w:num>
  <w:num w:numId="9" w16cid:durableId="1168908523">
    <w:abstractNumId w:val="10"/>
  </w:num>
  <w:num w:numId="10" w16cid:durableId="1644695652">
    <w:abstractNumId w:val="4"/>
  </w:num>
  <w:num w:numId="11" w16cid:durableId="1683168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95258"/>
    <w:rsid w:val="00096473"/>
    <w:rsid w:val="000A06ED"/>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67A97"/>
    <w:rsid w:val="001779AF"/>
    <w:rsid w:val="00193FF5"/>
    <w:rsid w:val="001B1FCA"/>
    <w:rsid w:val="001B58DE"/>
    <w:rsid w:val="001B698D"/>
    <w:rsid w:val="001C53C3"/>
    <w:rsid w:val="001D6CE2"/>
    <w:rsid w:val="001E25A5"/>
    <w:rsid w:val="001E4890"/>
    <w:rsid w:val="001F7EA8"/>
    <w:rsid w:val="00206680"/>
    <w:rsid w:val="002464F7"/>
    <w:rsid w:val="00251D1B"/>
    <w:rsid w:val="002603C4"/>
    <w:rsid w:val="00264182"/>
    <w:rsid w:val="00265B56"/>
    <w:rsid w:val="00266E40"/>
    <w:rsid w:val="00270EA4"/>
    <w:rsid w:val="0027269F"/>
    <w:rsid w:val="00281CE6"/>
    <w:rsid w:val="00285FAF"/>
    <w:rsid w:val="0029322C"/>
    <w:rsid w:val="00296118"/>
    <w:rsid w:val="002B7A24"/>
    <w:rsid w:val="002C2271"/>
    <w:rsid w:val="002D3CAE"/>
    <w:rsid w:val="002D62C8"/>
    <w:rsid w:val="002F39D9"/>
    <w:rsid w:val="00300660"/>
    <w:rsid w:val="003077D5"/>
    <w:rsid w:val="00310368"/>
    <w:rsid w:val="003146CB"/>
    <w:rsid w:val="003218B3"/>
    <w:rsid w:val="0032721B"/>
    <w:rsid w:val="00341020"/>
    <w:rsid w:val="003453DB"/>
    <w:rsid w:val="00353412"/>
    <w:rsid w:val="00355819"/>
    <w:rsid w:val="003562F8"/>
    <w:rsid w:val="00386B4B"/>
    <w:rsid w:val="003A43BE"/>
    <w:rsid w:val="003A7184"/>
    <w:rsid w:val="003C0ABB"/>
    <w:rsid w:val="003C4083"/>
    <w:rsid w:val="003D0C5D"/>
    <w:rsid w:val="003E7B65"/>
    <w:rsid w:val="00402BFC"/>
    <w:rsid w:val="00406873"/>
    <w:rsid w:val="00407799"/>
    <w:rsid w:val="0041034E"/>
    <w:rsid w:val="004120E1"/>
    <w:rsid w:val="00417272"/>
    <w:rsid w:val="00434884"/>
    <w:rsid w:val="00440043"/>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87EBE"/>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9398D"/>
    <w:rsid w:val="006A22F6"/>
    <w:rsid w:val="006B12F0"/>
    <w:rsid w:val="006B1A84"/>
    <w:rsid w:val="006B390A"/>
    <w:rsid w:val="006B3DD4"/>
    <w:rsid w:val="006C007A"/>
    <w:rsid w:val="006C2975"/>
    <w:rsid w:val="006C507D"/>
    <w:rsid w:val="006C6337"/>
    <w:rsid w:val="006D4BB0"/>
    <w:rsid w:val="006D543E"/>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84467"/>
    <w:rsid w:val="00791F9A"/>
    <w:rsid w:val="007A7991"/>
    <w:rsid w:val="007B0981"/>
    <w:rsid w:val="007D5C07"/>
    <w:rsid w:val="007E0076"/>
    <w:rsid w:val="007E0389"/>
    <w:rsid w:val="007E0D01"/>
    <w:rsid w:val="007E2442"/>
    <w:rsid w:val="007E33D4"/>
    <w:rsid w:val="007E5A4F"/>
    <w:rsid w:val="007F7DC6"/>
    <w:rsid w:val="00812552"/>
    <w:rsid w:val="008201BB"/>
    <w:rsid w:val="00822BAC"/>
    <w:rsid w:val="00825022"/>
    <w:rsid w:val="00826590"/>
    <w:rsid w:val="008376A9"/>
    <w:rsid w:val="00837D6E"/>
    <w:rsid w:val="008429CF"/>
    <w:rsid w:val="00850687"/>
    <w:rsid w:val="00850F01"/>
    <w:rsid w:val="00852E5F"/>
    <w:rsid w:val="0086574D"/>
    <w:rsid w:val="0087050C"/>
    <w:rsid w:val="00871BBE"/>
    <w:rsid w:val="0087569E"/>
    <w:rsid w:val="00880725"/>
    <w:rsid w:val="00886113"/>
    <w:rsid w:val="00886CC4"/>
    <w:rsid w:val="008870EF"/>
    <w:rsid w:val="008A764E"/>
    <w:rsid w:val="008C5184"/>
    <w:rsid w:val="008C5716"/>
    <w:rsid w:val="008C6FF5"/>
    <w:rsid w:val="008D6493"/>
    <w:rsid w:val="008F1BD3"/>
    <w:rsid w:val="008F4F46"/>
    <w:rsid w:val="008F5C26"/>
    <w:rsid w:val="0090421C"/>
    <w:rsid w:val="0090782B"/>
    <w:rsid w:val="009113CE"/>
    <w:rsid w:val="00925156"/>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95412"/>
    <w:rsid w:val="00AA03C6"/>
    <w:rsid w:val="00AB1146"/>
    <w:rsid w:val="00AB18E2"/>
    <w:rsid w:val="00AB6DCA"/>
    <w:rsid w:val="00AC4254"/>
    <w:rsid w:val="00AC55E9"/>
    <w:rsid w:val="00AD41C2"/>
    <w:rsid w:val="00AD6AEF"/>
    <w:rsid w:val="00AF02D8"/>
    <w:rsid w:val="00AF03ED"/>
    <w:rsid w:val="00B01A63"/>
    <w:rsid w:val="00B023C2"/>
    <w:rsid w:val="00B0260E"/>
    <w:rsid w:val="00B16CAF"/>
    <w:rsid w:val="00B21C51"/>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33E3"/>
    <w:rsid w:val="00C160F8"/>
    <w:rsid w:val="00C27B90"/>
    <w:rsid w:val="00C36C1D"/>
    <w:rsid w:val="00C464AA"/>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473D7"/>
    <w:rsid w:val="00D517A4"/>
    <w:rsid w:val="00D53185"/>
    <w:rsid w:val="00D568E3"/>
    <w:rsid w:val="00D6270A"/>
    <w:rsid w:val="00D670CC"/>
    <w:rsid w:val="00D707B8"/>
    <w:rsid w:val="00D9328B"/>
    <w:rsid w:val="00D93E49"/>
    <w:rsid w:val="00DA3CCA"/>
    <w:rsid w:val="00DA50D1"/>
    <w:rsid w:val="00DA7A66"/>
    <w:rsid w:val="00DC325F"/>
    <w:rsid w:val="00DD12F8"/>
    <w:rsid w:val="00DE230E"/>
    <w:rsid w:val="00DE53E3"/>
    <w:rsid w:val="00DF1B43"/>
    <w:rsid w:val="00DF2E1E"/>
    <w:rsid w:val="00DF317D"/>
    <w:rsid w:val="00DF352C"/>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0256"/>
    <w:rsid w:val="00F05724"/>
    <w:rsid w:val="00F05B5D"/>
    <w:rsid w:val="00F10C5A"/>
    <w:rsid w:val="00F12AC6"/>
    <w:rsid w:val="00F14B36"/>
    <w:rsid w:val="00F176B8"/>
    <w:rsid w:val="00F338B2"/>
    <w:rsid w:val="00F35F96"/>
    <w:rsid w:val="00F40DA2"/>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 w:val="19D20CA2"/>
    <w:rsid w:val="262D200D"/>
    <w:rsid w:val="43CA7B6F"/>
    <w:rsid w:val="49B7646A"/>
    <w:rsid w:val="507D3D1D"/>
    <w:rsid w:val="77DE246A"/>
    <w:rsid w:val="7ACC16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B255F7B"/>
  <w15:docId w15:val="{8419FF26-9A4B-4A74-B6B4-9D52EEA0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 w:unhideWhenUsed="1" w:qFormat="1"/>
    <w:lsdException w:name="List Number 3" w:uiPriority="18" w:unhideWhenUsed="1" w:qFormat="1"/>
    <w:lsdException w:name="List Number 4" w:uiPriority="18" w:unhideWhenUsed="1" w:qFormat="1"/>
    <w:lsdException w:name="List Number 5" w:uiPriority="18" w:unhideWhenUsed="1" w:qFormat="1"/>
    <w:lsdException w:name="Title" w:uiPriority="2" w:qFormat="1"/>
    <w:lsdException w:name="Closing" w:semiHidden="1" w:unhideWhenUsed="1" w:qFormat="1"/>
    <w:lsdException w:name="Signature" w:uiPriority="9"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unhideWhenUsed="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1" w:unhideWhenUsed="1"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36" w:lineRule="auto"/>
    </w:pPr>
    <w:rPr>
      <w:color w:val="404040" w:themeColor="text1" w:themeTint="BF"/>
      <w:lang w:eastAsia="ja-JP"/>
    </w:rPr>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sz w:val="28"/>
    </w:rPr>
  </w:style>
  <w:style w:type="paragraph" w:styleId="Heading3">
    <w:name w:val="heading 3"/>
    <w:basedOn w:val="Normal"/>
    <w:next w:val="Normal"/>
    <w:link w:val="Heading3Char"/>
    <w:uiPriority w:val="1"/>
    <w:semiHidden/>
    <w:unhideWhenUsed/>
    <w:qFormat/>
    <w:pPr>
      <w:keepNext/>
      <w:keepLines/>
      <w:spacing w:before="40" w:after="0"/>
      <w:outlineLvl w:val="2"/>
    </w:pPr>
    <w:rPr>
      <w:rFonts w:asciiTheme="majorHAnsi" w:eastAsiaTheme="majorEastAsia" w:hAnsiTheme="majorHAnsi" w:cstheme="majorBidi"/>
      <w:color w:val="EF4623" w:themeColor="accent1"/>
      <w:sz w:val="24"/>
      <w:szCs w:val="24"/>
      <w14:textFill>
        <w14:solidFill>
          <w14:schemeClr w14:val="accent1">
            <w14:lumMod w14:val="50000"/>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rPr>
  </w:style>
  <w:style w:type="character" w:styleId="CommentReference">
    <w:name w:val="annotation reference"/>
    <w:basedOn w:val="DefaultParagraphFont"/>
    <w:uiPriority w:val="99"/>
    <w:semiHidden/>
    <w:unhideWhenUsed/>
    <w:qFormat/>
    <w:rPr>
      <w:sz w:val="16"/>
    </w:rPr>
  </w:style>
  <w:style w:type="paragraph" w:styleId="CommentText">
    <w:name w:val="annotation text"/>
    <w:basedOn w:val="Normal"/>
    <w:link w:val="CommentTextChar"/>
    <w:uiPriority w:val="99"/>
    <w:unhideWhenUsed/>
    <w:qFormat/>
    <w:pPr>
      <w:spacing w:line="240" w:lineRule="auto"/>
    </w:p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paragraph" w:styleId="Header">
    <w:name w:val="header"/>
    <w:basedOn w:val="Normal"/>
    <w:link w:val="HeaderChar"/>
    <w:uiPriority w:val="99"/>
    <w:qFormat/>
    <w:pPr>
      <w:spacing w:after="38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5F5F5F" w:themeColor="hyperlink"/>
      <w:u w:val="single"/>
    </w:rPr>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qFormat/>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qFormat/>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qFormat/>
    <w:pPr>
      <w:numPr>
        <w:ilvl w:val="4"/>
        <w:numId w:val="2"/>
      </w:numPr>
      <w:spacing w:before="40" w:after="160" w:line="288" w:lineRule="auto"/>
      <w:contextualSpacing/>
    </w:pPr>
    <w:rPr>
      <w:color w:val="595959" w:themeColor="text1" w:themeTint="A6"/>
      <w:kern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color w:val="000000"/>
      <w:sz w:val="24"/>
      <w:szCs w:val="24"/>
      <w:lang w:eastAsia="en-US"/>
      <w14:textFill>
        <w14:solidFill>
          <w14:srgbClr w14:val="000000">
            <w14:lumMod w14:val="75000"/>
            <w14:lumOff w14:val="25000"/>
          </w14:srgbClr>
        </w14:solidFill>
      </w14:textFill>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styleId="Strong">
    <w:name w:val="Strong"/>
    <w:basedOn w:val="DefaultParagraphFont"/>
    <w:uiPriority w:val="10"/>
    <w:qFormat/>
    <w:rPr>
      <w:b/>
      <w:bCs/>
    </w:rPr>
  </w:style>
  <w:style w:type="paragraph" w:styleId="Subtitle">
    <w:name w:val="Subtitle"/>
    <w:basedOn w:val="Normal"/>
    <w:next w:val="Normal"/>
    <w:link w:val="SubtitleChar"/>
    <w:uiPriority w:val="3"/>
    <w:unhideWhenUsed/>
    <w:qFormat/>
    <w:pPr>
      <w:spacing w:before="40" w:after="160" w:line="288" w:lineRule="auto"/>
      <w:ind w:left="72"/>
    </w:pPr>
    <w:rPr>
      <w:rFonts w:asciiTheme="majorHAnsi" w:eastAsiaTheme="majorEastAsia" w:hAnsiTheme="majorHAnsi" w:cstheme="majorBidi"/>
      <w:b/>
      <w:bCs/>
      <w:caps/>
      <w:kern w:val="20"/>
      <w:sz w:val="60"/>
    </w:rPr>
  </w:style>
  <w:style w:type="table" w:styleId="TableGrid">
    <w:name w:val="Table Grid"/>
    <w:basedOn w:val="TableNormal"/>
    <w:uiPriority w:val="39"/>
    <w:qFormat/>
    <w:pPr>
      <w:spacing w:before="120" w:after="120"/>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paragraph" w:styleId="TOC1">
    <w:name w:val="toc 1"/>
    <w:basedOn w:val="Normal"/>
    <w:next w:val="Normal"/>
    <w:autoRedefine/>
    <w:uiPriority w:val="39"/>
    <w:unhideWhenUsed/>
    <w:qFormat/>
    <w:pPr>
      <w:tabs>
        <w:tab w:val="right" w:leader="underscore" w:pos="8424"/>
      </w:tabs>
      <w:spacing w:before="40" w:after="100" w:line="288" w:lineRule="auto"/>
    </w:pPr>
    <w:rPr>
      <w:kern w:val="20"/>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FooterChar">
    <w:name w:val="Footer Char"/>
    <w:basedOn w:val="DefaultParagraphFont"/>
    <w:link w:val="Footer"/>
    <w:uiPriority w:val="99"/>
    <w:qFormat/>
    <w:rPr>
      <w:color w:val="EF4623" w:themeColor="accent1"/>
    </w:rPr>
  </w:style>
  <w:style w:type="paragraph" w:customStyle="1" w:styleId="Graphic">
    <w:name w:val="Graphic"/>
    <w:basedOn w:val="Normal"/>
    <w:uiPriority w:val="99"/>
    <w:qFormat/>
    <w:pPr>
      <w:spacing w:after="80" w:line="240" w:lineRule="auto"/>
      <w:jc w:val="center"/>
    </w:pPr>
  </w:style>
  <w:style w:type="character" w:customStyle="1" w:styleId="HeaderChar">
    <w:name w:val="Header Char"/>
    <w:basedOn w:val="DefaultParagraphFont"/>
    <w:link w:val="Header"/>
    <w:uiPriority w:val="99"/>
    <w:qFormat/>
    <w:rPr>
      <w:color w:val="404040" w:themeColor="text1" w:themeTint="BF"/>
      <w:sz w:val="20"/>
    </w:r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sz w:val="36"/>
    </w:rPr>
  </w:style>
  <w:style w:type="character" w:customStyle="1" w:styleId="TitleChar">
    <w:name w:val="Title Char"/>
    <w:basedOn w:val="DefaultParagraphFont"/>
    <w:link w:val="Title"/>
    <w:uiPriority w:val="2"/>
    <w:qFormat/>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hAnsi="Tahoma" w:cs="Tahoma"/>
      <w:sz w:val="16"/>
    </w:rPr>
  </w:style>
  <w:style w:type="character" w:customStyle="1" w:styleId="SubtitleChar">
    <w:name w:val="Subtitle Char"/>
    <w:basedOn w:val="DefaultParagraphFont"/>
    <w:link w:val="Subtitle"/>
    <w:uiPriority w:val="3"/>
    <w:qFormat/>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rPr>
      <w:color w:val="404040" w:themeColor="text1" w:themeTint="BF"/>
      <w:lang w:eastAsia="ja-JP"/>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customStyle="1" w:styleId="TOCHeading1">
    <w:name w:val="TOC Heading1"/>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table" w:customStyle="1" w:styleId="FinancialTable">
    <w:name w:val="Financial Table"/>
    <w:basedOn w:val="TableNormal"/>
    <w:uiPriority w:val="99"/>
    <w:qFormat/>
    <w:pPr>
      <w:spacing w:before="60" w:after="60"/>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rPr>
      <w:b/>
      <w:bCs/>
    </w:r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pPr>
      <w:ind w:left="720"/>
      <w:contextualSpacing/>
    </w:pPr>
  </w:style>
  <w:style w:type="character" w:customStyle="1" w:styleId="8">
    <w:name w:val="ͼ8"/>
    <w:basedOn w:val="DefaultParagraphFont"/>
    <w:qFormat/>
  </w:style>
  <w:style w:type="character" w:customStyle="1" w:styleId="b">
    <w:name w:val="ͼb"/>
    <w:basedOn w:val="DefaultParagraphFont"/>
  </w:style>
  <w:style w:type="paragraph" w:customStyle="1" w:styleId="font-claude-response-body">
    <w:name w:val="font-claude-response-body"/>
    <w:basedOn w:val="Normal"/>
    <w:pPr>
      <w:spacing w:before="100" w:beforeAutospacing="1" w:after="100" w:afterAutospacing="1" w:line="240" w:lineRule="auto"/>
    </w:pPr>
    <w:rPr>
      <w:rFonts w:ascii="Times New Roman" w:eastAsia="Times New Roman" w:hAnsi="Times New Roman" w:cs="Times New Roman"/>
      <w:color w:val="000000"/>
      <w:sz w:val="24"/>
      <w:szCs w:val="24"/>
      <w:lang w:eastAsia="en-US"/>
      <w14:textFill>
        <w14:solidFill>
          <w14:srgbClr w14:val="000000">
            <w14:lumMod w14:val="75000"/>
            <w14:lumOff w14:val="25000"/>
          </w14:srgbClr>
        </w14:solidFill>
      </w14:textFill>
    </w:rPr>
  </w:style>
  <w:style w:type="paragraph" w:customStyle="1" w:styleId="IT">
    <w:name w:val="IT"/>
    <w:basedOn w:val="ListBullet"/>
    <w:qFormat/>
    <w:pPr>
      <w:numPr>
        <w:numId w:val="0"/>
      </w:numPr>
      <w:spacing w:before="160" w:after="0" w:line="360" w:lineRule="auto"/>
      <w:jc w:val="both"/>
    </w:pPr>
    <w:rPr>
      <w:rFonts w:ascii="Times New Roman" w:hAnsi="Times New Roman" w:cs="Times New Roman"/>
      <w:color w:val="000000"/>
      <w:sz w:val="24"/>
      <w:szCs w:val="24"/>
      <w14:textFill>
        <w14:solidFill>
          <w14:srgbClr w14:val="000000">
            <w14:lumMod w14:val="65000"/>
            <w14:lumOff w14:val="35000"/>
          </w14:srgbClr>
        </w14:solidFill>
      </w14:textFill>
    </w:rPr>
  </w:style>
  <w:style w:type="table" w:customStyle="1" w:styleId="GridTable6Colorful-Accent11">
    <w:name w:val="Grid Table 6 Colorful - Accent 11"/>
    <w:basedOn w:val="TableNormal"/>
    <w:uiPriority w:val="51"/>
    <w:qFormat/>
    <w:rPr>
      <w:color w:val="BF2B0E" w:themeColor="accent1" w:themeShade="BF"/>
    </w:rPr>
    <w:tblPr>
      <w:tblBorders>
        <w:top w:val="single" w:sz="4" w:space="0" w:color="F58F7A" w:themeColor="accent1" w:themeTint="99"/>
        <w:left w:val="single" w:sz="4" w:space="0" w:color="F58F7A" w:themeColor="accent1" w:themeTint="99"/>
        <w:bottom w:val="single" w:sz="4" w:space="0" w:color="F58F7A" w:themeColor="accent1" w:themeTint="99"/>
        <w:right w:val="single" w:sz="4" w:space="0" w:color="F58F7A" w:themeColor="accent1" w:themeTint="99"/>
        <w:insideH w:val="single" w:sz="4" w:space="0" w:color="F58F7A" w:themeColor="accent1" w:themeTint="99"/>
        <w:insideV w:val="single" w:sz="4" w:space="0" w:color="F58F7A" w:themeColor="accent1" w:themeTint="99"/>
      </w:tblBorders>
    </w:tblPr>
    <w:tblStylePr w:type="firstRow">
      <w:rPr>
        <w:b/>
        <w:bCs/>
      </w:rPr>
      <w:tblPr/>
      <w:tcPr>
        <w:tcBorders>
          <w:bottom w:val="single" w:sz="12" w:space="0" w:color="F58F7A" w:themeColor="accent1" w:themeTint="99"/>
        </w:tcBorders>
      </w:tcPr>
    </w:tblStylePr>
    <w:tblStylePr w:type="lastRow">
      <w:rPr>
        <w:b/>
        <w:bCs/>
      </w:rPr>
      <w:tblPr/>
      <w:tcPr>
        <w:tcBorders>
          <w:top w:val="double" w:sz="4" w:space="0" w:color="F58F7A" w:themeColor="accent1" w:themeTint="99"/>
        </w:tcBorders>
      </w:tcPr>
    </w:tblStylePr>
    <w:tblStylePr w:type="firstCol">
      <w:rPr>
        <w:b/>
        <w:bCs/>
      </w:rPr>
    </w:tblStylePr>
    <w:tblStylePr w:type="lastCol">
      <w:rPr>
        <w:b/>
        <w:bCs/>
      </w:rPr>
    </w:tblStylePr>
    <w:tblStylePr w:type="band1Vert">
      <w:tblPr/>
      <w:tcPr>
        <w:shd w:val="clear" w:color="auto" w:fill="FBD9D2" w:themeFill="accent1" w:themeFillTint="33"/>
      </w:tcPr>
    </w:tblStylePr>
    <w:tblStylePr w:type="band1Horz">
      <w:tblPr/>
      <w:tcPr>
        <w:shd w:val="clear" w:color="auto" w:fill="FBD9D2" w:themeFill="accent1" w:themeFillTint="33"/>
      </w:tcPr>
    </w:tblStylePr>
  </w:style>
  <w:style w:type="character" w:customStyle="1" w:styleId="Heading3Char">
    <w:name w:val="Heading 3 Char"/>
    <w:basedOn w:val="DefaultParagraphFont"/>
    <w:link w:val="Heading3"/>
    <w:uiPriority w:val="1"/>
    <w:semiHidden/>
    <w:qFormat/>
    <w:rPr>
      <w:rFonts w:asciiTheme="majorHAnsi" w:eastAsiaTheme="majorEastAsia" w:hAnsiTheme="majorHAnsi" w:cstheme="majorBidi"/>
      <w:color w:val="7F1D09" w:themeColor="accent1" w:themeShade="80"/>
      <w:sz w:val="24"/>
      <w:szCs w:val="24"/>
    </w:rPr>
  </w:style>
  <w:style w:type="table" w:styleId="TableGridLight">
    <w:name w:val="Grid Table Light"/>
    <w:basedOn w:val="TableNormal"/>
    <w:uiPriority w:val="40"/>
    <w:rsid w:val="00B16CA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D1512F" w:rsidRDefault="00000000">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D1512F" w:rsidRDefault="00000000">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D1512F" w:rsidRDefault="00000000">
          <w:pPr>
            <w:pStyle w:val="BF71855941A1427E8373CCD94C73EBF2"/>
          </w:pPr>
          <w:r>
            <w:t>[Add a quote here from one of your company executives or use this space for a brief summary of the document content.]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16BD" w:rsidRDefault="007D16BD">
      <w:pPr>
        <w:spacing w:line="240" w:lineRule="auto"/>
      </w:pPr>
      <w:r>
        <w:separator/>
      </w:r>
    </w:p>
  </w:endnote>
  <w:endnote w:type="continuationSeparator" w:id="0">
    <w:p w:rsidR="007D16BD" w:rsidRDefault="007D16BD">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16BD" w:rsidRDefault="007D16BD">
      <w:pPr>
        <w:spacing w:after="0"/>
      </w:pPr>
      <w:r>
        <w:separator/>
      </w:r>
    </w:p>
  </w:footnote>
  <w:footnote w:type="continuationSeparator" w:id="0">
    <w:p w:rsidR="007D16BD" w:rsidRDefault="007D16BD">
      <w:pPr>
        <w:spacing w:after="0"/>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ind w:left="576" w:hanging="288"/>
      </w:pPr>
      <w:rPr>
        <w:rFonts w:ascii="Cambria" w:hAnsi="Cambria" w:hint="default"/>
        <w:color w:val="156082" w:themeColor="accent1"/>
      </w:rPr>
    </w:lvl>
  </w:abstractNum>
  <w:num w:numId="1" w16cid:durableId="9830498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977CD"/>
    <w:rsid w:val="000A06ED"/>
    <w:rsid w:val="000D468B"/>
    <w:rsid w:val="000F7A23"/>
    <w:rsid w:val="001111BC"/>
    <w:rsid w:val="0011571B"/>
    <w:rsid w:val="00125B68"/>
    <w:rsid w:val="001876E6"/>
    <w:rsid w:val="001A632E"/>
    <w:rsid w:val="001C2A16"/>
    <w:rsid w:val="00296118"/>
    <w:rsid w:val="002A69BE"/>
    <w:rsid w:val="00324ACF"/>
    <w:rsid w:val="00351A43"/>
    <w:rsid w:val="004A7EE6"/>
    <w:rsid w:val="004E5C8C"/>
    <w:rsid w:val="004F0D9A"/>
    <w:rsid w:val="005443A0"/>
    <w:rsid w:val="00552B73"/>
    <w:rsid w:val="005674E7"/>
    <w:rsid w:val="0057562B"/>
    <w:rsid w:val="005C175D"/>
    <w:rsid w:val="005E024E"/>
    <w:rsid w:val="005E6AEF"/>
    <w:rsid w:val="006400C0"/>
    <w:rsid w:val="00660EF5"/>
    <w:rsid w:val="006736AF"/>
    <w:rsid w:val="00695677"/>
    <w:rsid w:val="006D7F43"/>
    <w:rsid w:val="006E2B58"/>
    <w:rsid w:val="00737F6A"/>
    <w:rsid w:val="007D16BD"/>
    <w:rsid w:val="00810750"/>
    <w:rsid w:val="008A4AE7"/>
    <w:rsid w:val="008C5716"/>
    <w:rsid w:val="00900C2A"/>
    <w:rsid w:val="00902777"/>
    <w:rsid w:val="00925156"/>
    <w:rsid w:val="00977680"/>
    <w:rsid w:val="009917E5"/>
    <w:rsid w:val="009955B4"/>
    <w:rsid w:val="009A2761"/>
    <w:rsid w:val="00A53609"/>
    <w:rsid w:val="00A90B6D"/>
    <w:rsid w:val="00AC3A9C"/>
    <w:rsid w:val="00AC55E9"/>
    <w:rsid w:val="00AD54E3"/>
    <w:rsid w:val="00B023C2"/>
    <w:rsid w:val="00B1289C"/>
    <w:rsid w:val="00B4602D"/>
    <w:rsid w:val="00BF275B"/>
    <w:rsid w:val="00C346F5"/>
    <w:rsid w:val="00C40158"/>
    <w:rsid w:val="00C464AA"/>
    <w:rsid w:val="00C77297"/>
    <w:rsid w:val="00CC6F9F"/>
    <w:rsid w:val="00CD58F0"/>
    <w:rsid w:val="00CE38B6"/>
    <w:rsid w:val="00D1512F"/>
    <w:rsid w:val="00D248BA"/>
    <w:rsid w:val="00D40038"/>
    <w:rsid w:val="00D56FB7"/>
    <w:rsid w:val="00D57C07"/>
    <w:rsid w:val="00D81895"/>
    <w:rsid w:val="00D93E49"/>
    <w:rsid w:val="00DC401B"/>
    <w:rsid w:val="00E552F8"/>
    <w:rsid w:val="00E70F80"/>
    <w:rsid w:val="00E9596B"/>
    <w:rsid w:val="00F00256"/>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qFormat/>
    <w:pPr>
      <w:spacing w:after="160" w:line="259" w:lineRule="auto"/>
    </w:pPr>
    <w:rPr>
      <w:sz w:val="22"/>
      <w:szCs w:val="22"/>
      <w:lang w:val="en-GB" w:eastAsia="en-GB"/>
    </w:rPr>
  </w:style>
  <w:style w:type="paragraph" w:customStyle="1" w:styleId="ABA4E856757C43F09EB4041128DDA0A9">
    <w:name w:val="ABA4E856757C43F09EB4041128DDA0A9"/>
    <w:qFormat/>
    <w:pPr>
      <w:spacing w:after="160" w:line="259" w:lineRule="auto"/>
    </w:pPr>
    <w:rPr>
      <w:sz w:val="22"/>
      <w:szCs w:val="22"/>
      <w:lang w:val="en-GB" w:eastAsia="en-GB"/>
    </w:rPr>
  </w:style>
  <w:style w:type="paragraph" w:customStyle="1" w:styleId="BF71855941A1427E8373CCD94C73EBF2">
    <w:name w:val="BF71855941A1427E8373CCD94C73EBF2"/>
    <w:qFormat/>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0" tIns="0" rIns="0" bIns="0" numCol="1" spcCol="0" rtlCol="0" fromWordArt="0" anchor="b" anchorCtr="0" forceAA="0" compatLnSpc="1">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4.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Pages>33</Pages>
  <Words>2953</Words>
  <Characters>16833</Characters>
  <Application>Microsoft Office Word</Application>
  <DocSecurity>0</DocSecurity>
  <Lines>140</Lines>
  <Paragraphs>39</Paragraphs>
  <ScaleCrop>false</ScaleCrop>
  <Company>Student Details:                                            CRN:</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lastModifiedBy>Bp 1282</cp:lastModifiedBy>
  <cp:revision>12</cp:revision>
  <cp:lastPrinted>2026-07-29T22:00:00Z</cp:lastPrinted>
  <dcterms:created xsi:type="dcterms:W3CDTF">2026-07-29T21:59:00Z</dcterms:created>
  <dcterms:modified xsi:type="dcterms:W3CDTF">2026-07-24T09:32:00Z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y fmtid="{D5CDD505-2E9C-101B-9397-08002B2CF9AE}" pid="15" name="KSOTemplateDocerSaveRecord">
    <vt:lpwstr>eyJoZGlkIjoiMTNhNGQxYTg1NDEwMTg3MGQ4ZDE3NDRhM2VlOWI4ZjUiLCJ1c2VySWQiOiIxNDQ0ODYzNjQ1NzE5OSJ9</vt:lpwstr>
  </property>
  <property fmtid="{D5CDD505-2E9C-101B-9397-08002B2CF9AE}" pid="16" name="KSOProductBuildVer">
    <vt:lpwstr>1033-12.1.0.28032</vt:lpwstr>
  </property>
  <property fmtid="{D5CDD505-2E9C-101B-9397-08002B2CF9AE}" pid="17" name="ICV">
    <vt:lpwstr>C40098EBCD6547798DA8CD12FBD2BEC3_13</vt:lpwstr>
  </property>
</Properties>
</file>